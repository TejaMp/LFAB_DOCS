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428804717"/>
        <w:placeholder>
          <w:docPart w:val="AA2916FF2DC7481FB08A8A7A31AE390C"/>
        </w:placeholder>
      </w:sdtPr>
      <w:sdtEndPr/>
      <w:sdtContent>
        <w:p w14:paraId="5455AA67" w14:textId="783A39E8" w:rsidR="00105FA8" w:rsidRDefault="00ED3D0F" w:rsidP="00CB7FF8">
          <w:pPr>
            <w:pStyle w:val="Title"/>
          </w:pPr>
          <w:r>
            <w:t>EttSak</w:t>
          </w:r>
          <w:r w:rsidR="00F537AC">
            <w:t xml:space="preserve"> </w:t>
          </w:r>
          <w:r w:rsidR="004C687F">
            <w:t>DB Installations - Automation</w:t>
          </w:r>
          <w:r>
            <w:t xml:space="preserve"> </w:t>
          </w:r>
        </w:p>
      </w:sdtContent>
    </w:sdt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1644"/>
        <w:gridCol w:w="2551"/>
        <w:gridCol w:w="3942"/>
      </w:tblGrid>
      <w:tr w:rsidR="007B60CB" w14:paraId="74FD1D5E" w14:textId="77777777" w:rsidTr="001C6D72">
        <w:tc>
          <w:tcPr>
            <w:tcW w:w="9781" w:type="dxa"/>
            <w:gridSpan w:val="4"/>
          </w:tcPr>
          <w:p w14:paraId="757718BE" w14:textId="77777777" w:rsidR="007B60CB" w:rsidRDefault="003677CC" w:rsidP="00105FA8">
            <w:r>
              <w:rPr>
                <w:noProof/>
                <w:lang w:eastAsia="sv-SE"/>
              </w:rPr>
              <w:drawing>
                <wp:inline distT="0" distB="0" distL="0" distR="0" wp14:anchorId="38E122BA" wp14:editId="2FFE0194">
                  <wp:extent cx="6156000" cy="124409"/>
                  <wp:effectExtent l="0" t="0" r="0" b="9525"/>
                  <wp:docPr id="3" name="Bildobjekt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inje längre.emf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000" cy="12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1284" w14:paraId="6A07DC6F" w14:textId="77777777" w:rsidTr="001C6D72">
        <w:trPr>
          <w:trHeight w:val="369"/>
        </w:trPr>
        <w:tc>
          <w:tcPr>
            <w:tcW w:w="1644" w:type="dxa"/>
            <w:tcBorders>
              <w:bottom w:val="single" w:sz="6" w:space="0" w:color="595959" w:themeColor="text1" w:themeTint="A6"/>
            </w:tcBorders>
            <w:vAlign w:val="center"/>
          </w:tcPr>
          <w:p w14:paraId="2D5C922A" w14:textId="77777777" w:rsidR="00105FA8" w:rsidRPr="00A41284" w:rsidRDefault="00A41284" w:rsidP="00A41284">
            <w:pPr>
              <w:rPr>
                <w:sz w:val="18"/>
                <w:szCs w:val="18"/>
              </w:rPr>
            </w:pPr>
            <w:r w:rsidRPr="00A41284">
              <w:rPr>
                <w:sz w:val="18"/>
                <w:szCs w:val="18"/>
              </w:rPr>
              <w:t>Datum</w:t>
            </w:r>
          </w:p>
        </w:tc>
        <w:tc>
          <w:tcPr>
            <w:tcW w:w="1644" w:type="dxa"/>
            <w:tcBorders>
              <w:bottom w:val="single" w:sz="6" w:space="0" w:color="595959" w:themeColor="text1" w:themeTint="A6"/>
            </w:tcBorders>
            <w:vAlign w:val="center"/>
          </w:tcPr>
          <w:p w14:paraId="53602834" w14:textId="77777777" w:rsidR="00105FA8" w:rsidRPr="00A41284" w:rsidRDefault="00A41284" w:rsidP="00A41284">
            <w:pPr>
              <w:rPr>
                <w:sz w:val="18"/>
                <w:szCs w:val="18"/>
              </w:rPr>
            </w:pPr>
            <w:r w:rsidRPr="00A41284">
              <w:rPr>
                <w:sz w:val="18"/>
                <w:szCs w:val="18"/>
              </w:rPr>
              <w:t>Version</w:t>
            </w:r>
          </w:p>
        </w:tc>
        <w:tc>
          <w:tcPr>
            <w:tcW w:w="2551" w:type="dxa"/>
            <w:tcBorders>
              <w:bottom w:val="single" w:sz="6" w:space="0" w:color="595959" w:themeColor="text1" w:themeTint="A6"/>
            </w:tcBorders>
            <w:vAlign w:val="center"/>
          </w:tcPr>
          <w:p w14:paraId="2AF32FA7" w14:textId="77777777" w:rsidR="00105FA8" w:rsidRPr="00A41284" w:rsidRDefault="00A41284" w:rsidP="00A412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Beskrivning</w:t>
            </w:r>
          </w:p>
        </w:tc>
        <w:tc>
          <w:tcPr>
            <w:tcW w:w="3942" w:type="dxa"/>
            <w:tcBorders>
              <w:bottom w:val="single" w:sz="6" w:space="0" w:color="595959" w:themeColor="text1" w:themeTint="A6"/>
            </w:tcBorders>
            <w:vAlign w:val="center"/>
          </w:tcPr>
          <w:p w14:paraId="4E77EE90" w14:textId="77777777" w:rsidR="00105FA8" w:rsidRPr="00A41284" w:rsidRDefault="00A41284" w:rsidP="00A412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Författare</w:t>
            </w:r>
          </w:p>
        </w:tc>
      </w:tr>
      <w:tr w:rsidR="00A41284" w14:paraId="2A93E5C0" w14:textId="77777777" w:rsidTr="001C6D72">
        <w:trPr>
          <w:trHeight w:val="397"/>
        </w:trPr>
        <w:tc>
          <w:tcPr>
            <w:tcW w:w="1644" w:type="dxa"/>
            <w:tcBorders>
              <w:top w:val="single" w:sz="6" w:space="0" w:color="595959" w:themeColor="text1" w:themeTint="A6"/>
              <w:bottom w:val="single" w:sz="6" w:space="0" w:color="595959" w:themeColor="text1" w:themeTint="A6"/>
            </w:tcBorders>
            <w:vAlign w:val="center"/>
          </w:tcPr>
          <w:p w14:paraId="4AA06B29" w14:textId="49A3547C" w:rsidR="00105FA8" w:rsidRPr="00A41284" w:rsidRDefault="00B3351C" w:rsidP="00ED3D0F">
            <w:pPr>
              <w:rPr>
                <w:szCs w:val="18"/>
              </w:rPr>
            </w:pPr>
            <w:sdt>
              <w:sdtPr>
                <w:rPr>
                  <w:szCs w:val="18"/>
                </w:rPr>
                <w:alias w:val="Datum"/>
                <w:tag w:val="cntDatum/standard=currentdate"/>
                <w:id w:val="1682396638"/>
                <w:placeholder>
                  <w:docPart w:val="7B842C04459D4DEB97FD7DE0BCD77E1A"/>
                </w:placeholder>
              </w:sdtPr>
              <w:sdtEndPr/>
              <w:sdtContent>
                <w:r w:rsidR="00ED3D0F">
                  <w:rPr>
                    <w:szCs w:val="18"/>
                  </w:rPr>
                  <w:t>20</w:t>
                </w:r>
                <w:r w:rsidR="004D07E3">
                  <w:rPr>
                    <w:szCs w:val="18"/>
                  </w:rPr>
                  <w:t>2</w:t>
                </w:r>
                <w:r w:rsidR="002E14C6">
                  <w:rPr>
                    <w:szCs w:val="18"/>
                  </w:rPr>
                  <w:t>2</w:t>
                </w:r>
                <w:r w:rsidR="00ED3D0F">
                  <w:rPr>
                    <w:szCs w:val="18"/>
                  </w:rPr>
                  <w:t>-</w:t>
                </w:r>
                <w:r w:rsidR="004C687F">
                  <w:rPr>
                    <w:szCs w:val="18"/>
                  </w:rPr>
                  <w:t>11</w:t>
                </w:r>
                <w:r w:rsidR="00E73317">
                  <w:rPr>
                    <w:szCs w:val="18"/>
                  </w:rPr>
                  <w:t>-</w:t>
                </w:r>
                <w:r w:rsidR="00A14305">
                  <w:rPr>
                    <w:szCs w:val="18"/>
                  </w:rPr>
                  <w:t>0</w:t>
                </w:r>
                <w:r w:rsidR="004C687F">
                  <w:rPr>
                    <w:szCs w:val="18"/>
                  </w:rPr>
                  <w:t>1</w:t>
                </w:r>
              </w:sdtContent>
            </w:sdt>
          </w:p>
        </w:tc>
        <w:tc>
          <w:tcPr>
            <w:tcW w:w="1644" w:type="dxa"/>
            <w:tcBorders>
              <w:top w:val="single" w:sz="6" w:space="0" w:color="595959" w:themeColor="text1" w:themeTint="A6"/>
              <w:bottom w:val="single" w:sz="6" w:space="0" w:color="595959" w:themeColor="text1" w:themeTint="A6"/>
            </w:tcBorders>
            <w:vAlign w:val="center"/>
          </w:tcPr>
          <w:p w14:paraId="073BDFC3" w14:textId="77777777" w:rsidR="00105FA8" w:rsidRPr="00A41284" w:rsidRDefault="00B3351C" w:rsidP="005802F8">
            <w:pPr>
              <w:rPr>
                <w:szCs w:val="18"/>
              </w:rPr>
            </w:pPr>
            <w:sdt>
              <w:sdtPr>
                <w:rPr>
                  <w:szCs w:val="18"/>
                </w:rPr>
                <w:alias w:val="Version"/>
                <w:tag w:val="cntVersion"/>
                <w:id w:val="1164428489"/>
                <w:placeholder>
                  <w:docPart w:val="7D3C1432971D4BE2B5AA65D242A421A3"/>
                </w:placeholder>
              </w:sdtPr>
              <w:sdtEndPr/>
              <w:sdtContent>
                <w:r w:rsidR="00E73317">
                  <w:rPr>
                    <w:szCs w:val="18"/>
                  </w:rPr>
                  <w:t>1.0</w:t>
                </w:r>
              </w:sdtContent>
            </w:sdt>
          </w:p>
        </w:tc>
        <w:sdt>
          <w:sdtPr>
            <w:rPr>
              <w:szCs w:val="18"/>
            </w:rPr>
            <w:alias w:val="Beskrivning"/>
            <w:tag w:val="cntBeskrivning"/>
            <w:id w:val="1379971978"/>
            <w:placeholder>
              <w:docPart w:val="5CC015EE51F143288AD15499E3406EF1"/>
            </w:placeholder>
          </w:sdtPr>
          <w:sdtEndPr/>
          <w:sdtContent>
            <w:tc>
              <w:tcPr>
                <w:tcW w:w="2551" w:type="dxa"/>
                <w:tcBorders>
                  <w:top w:val="single" w:sz="6" w:space="0" w:color="595959" w:themeColor="text1" w:themeTint="A6"/>
                  <w:bottom w:val="single" w:sz="6" w:space="0" w:color="595959" w:themeColor="text1" w:themeTint="A6"/>
                </w:tcBorders>
                <w:vAlign w:val="center"/>
              </w:tcPr>
              <w:p w14:paraId="1F03E37B" w14:textId="77777777" w:rsidR="00105FA8" w:rsidRPr="00A41284" w:rsidRDefault="00E73317" w:rsidP="005802F8">
                <w:pPr>
                  <w:rPr>
                    <w:szCs w:val="18"/>
                  </w:rPr>
                </w:pPr>
                <w:r>
                  <w:rPr>
                    <w:szCs w:val="18"/>
                  </w:rPr>
                  <w:t xml:space="preserve"> </w:t>
                </w:r>
              </w:p>
            </w:tc>
          </w:sdtContent>
        </w:sdt>
        <w:sdt>
          <w:sdtPr>
            <w:rPr>
              <w:szCs w:val="18"/>
            </w:rPr>
            <w:alias w:val="Författare"/>
            <w:tag w:val="cntFörfattare/standard=regNamn/2col"/>
            <w:id w:val="-768391340"/>
            <w:placeholder>
              <w:docPart w:val="E86EADE2FA8B49F7AA1D33EB240F06E5"/>
            </w:placeholder>
          </w:sdtPr>
          <w:sdtEndPr/>
          <w:sdtContent>
            <w:tc>
              <w:tcPr>
                <w:tcW w:w="3942" w:type="dxa"/>
                <w:tcBorders>
                  <w:top w:val="single" w:sz="6" w:space="0" w:color="595959" w:themeColor="text1" w:themeTint="A6"/>
                  <w:bottom w:val="single" w:sz="6" w:space="0" w:color="595959" w:themeColor="text1" w:themeTint="A6"/>
                </w:tcBorders>
                <w:vAlign w:val="center"/>
              </w:tcPr>
              <w:p w14:paraId="733A9C87" w14:textId="2728744E" w:rsidR="00105FA8" w:rsidRPr="00A41284" w:rsidRDefault="00A14305" w:rsidP="005802F8">
                <w:pPr>
                  <w:rPr>
                    <w:szCs w:val="18"/>
                  </w:rPr>
                </w:pPr>
                <w:r>
                  <w:rPr>
                    <w:szCs w:val="18"/>
                  </w:rPr>
                  <w:t>Rajanikanth Bollam</w:t>
                </w:r>
              </w:p>
            </w:tc>
          </w:sdtContent>
        </w:sdt>
      </w:tr>
    </w:tbl>
    <w:p w14:paraId="06E1B039" w14:textId="77777777" w:rsidR="00504D7B" w:rsidRPr="00504D7B" w:rsidRDefault="00504D7B" w:rsidP="00086D0D">
      <w:pPr>
        <w:pStyle w:val="TOC1"/>
      </w:pPr>
    </w:p>
    <w:sdt>
      <w:sdtPr>
        <w:rPr>
          <w:rFonts w:asciiTheme="minorHAnsi" w:hAnsiTheme="minorHAnsi"/>
          <w:b w:val="0"/>
          <w:color w:val="auto"/>
          <w:sz w:val="22"/>
        </w:rPr>
        <w:id w:val="-81656584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B323A66" w14:textId="77777777" w:rsidR="007B60CB" w:rsidRDefault="00DA7CC8" w:rsidP="00504D7B">
          <w:pPr>
            <w:pStyle w:val="TOCHeading"/>
          </w:pPr>
          <w:r>
            <w:t>TOC</w:t>
          </w:r>
        </w:p>
        <w:p w14:paraId="2EC741BB" w14:textId="18EDB563" w:rsidR="0015139A" w:rsidRDefault="000F3E4C">
          <w:pPr>
            <w:pStyle w:val="TOC1"/>
            <w:rPr>
              <w:rFonts w:asciiTheme="minorHAnsi" w:hAnsiTheme="minorHAnsi"/>
              <w:lang w:eastAsia="sv-SE"/>
            </w:rPr>
          </w:pPr>
          <w:r>
            <w:rPr>
              <w:rFonts w:asciiTheme="minorHAnsi" w:hAnsiTheme="minorHAnsi"/>
              <w:b/>
              <w:sz w:val="20"/>
            </w:rPr>
            <w:fldChar w:fldCharType="begin"/>
          </w:r>
          <w:r>
            <w:instrText xml:space="preserve"> TOC \o "1-4" \h \z \u </w:instrText>
          </w:r>
          <w:r>
            <w:rPr>
              <w:rFonts w:asciiTheme="minorHAnsi" w:hAnsiTheme="minorHAnsi"/>
              <w:b/>
              <w:sz w:val="20"/>
            </w:rPr>
            <w:fldChar w:fldCharType="separate"/>
          </w:r>
          <w:hyperlink w:anchor="_Toc119320479" w:history="1">
            <w:r w:rsidR="0015139A" w:rsidRPr="00B84A34">
              <w:rPr>
                <w:rStyle w:val="Hyperlink"/>
              </w:rPr>
              <w:t>1</w:t>
            </w:r>
            <w:r w:rsidR="0015139A">
              <w:rPr>
                <w:rFonts w:asciiTheme="minorHAnsi" w:hAnsiTheme="minorHAnsi"/>
                <w:lang w:eastAsia="sv-SE"/>
              </w:rPr>
              <w:tab/>
            </w:r>
            <w:r w:rsidR="0015139A" w:rsidRPr="00B84A34">
              <w:rPr>
                <w:rStyle w:val="Hyperlink"/>
              </w:rPr>
              <w:t>Introduction</w:t>
            </w:r>
            <w:r w:rsidR="0015139A">
              <w:rPr>
                <w:webHidden/>
              </w:rPr>
              <w:tab/>
            </w:r>
            <w:r w:rsidR="0015139A">
              <w:rPr>
                <w:webHidden/>
              </w:rPr>
              <w:fldChar w:fldCharType="begin"/>
            </w:r>
            <w:r w:rsidR="0015139A">
              <w:rPr>
                <w:webHidden/>
              </w:rPr>
              <w:instrText xml:space="preserve"> PAGEREF _Toc119320479 \h </w:instrText>
            </w:r>
            <w:r w:rsidR="0015139A">
              <w:rPr>
                <w:webHidden/>
              </w:rPr>
            </w:r>
            <w:r w:rsidR="0015139A">
              <w:rPr>
                <w:webHidden/>
              </w:rPr>
              <w:fldChar w:fldCharType="separate"/>
            </w:r>
            <w:r w:rsidR="0015139A">
              <w:rPr>
                <w:webHidden/>
              </w:rPr>
              <w:t>2</w:t>
            </w:r>
            <w:r w:rsidR="0015139A">
              <w:rPr>
                <w:webHidden/>
              </w:rPr>
              <w:fldChar w:fldCharType="end"/>
            </w:r>
          </w:hyperlink>
        </w:p>
        <w:p w14:paraId="2D315CA1" w14:textId="118B0E13" w:rsidR="0015139A" w:rsidRDefault="0015139A">
          <w:pPr>
            <w:pStyle w:val="TOC1"/>
            <w:rPr>
              <w:rFonts w:asciiTheme="minorHAnsi" w:hAnsiTheme="minorHAnsi"/>
              <w:lang w:eastAsia="sv-SE"/>
            </w:rPr>
          </w:pPr>
          <w:hyperlink w:anchor="_Toc119320480" w:history="1">
            <w:r w:rsidRPr="00B84A34">
              <w:rPr>
                <w:rStyle w:val="Hyperlink"/>
                <w:lang w:val="en-US"/>
              </w:rPr>
              <w:t>2</w:t>
            </w:r>
            <w:r>
              <w:rPr>
                <w:rFonts w:asciiTheme="minorHAnsi" w:hAnsiTheme="minorHAnsi"/>
                <w:lang w:eastAsia="sv-SE"/>
              </w:rPr>
              <w:tab/>
            </w:r>
            <w:r w:rsidRPr="00B84A34">
              <w:rPr>
                <w:rStyle w:val="Hyperlink"/>
                <w:lang w:val="en-US"/>
              </w:rPr>
              <w:t>GIT repository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_Toc119320480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9BB6115" w14:textId="52F85850" w:rsidR="0015139A" w:rsidRDefault="0015139A">
          <w:pPr>
            <w:pStyle w:val="TOC1"/>
            <w:rPr>
              <w:rFonts w:asciiTheme="minorHAnsi" w:hAnsiTheme="minorHAnsi"/>
              <w:lang w:eastAsia="sv-SE"/>
            </w:rPr>
          </w:pPr>
          <w:hyperlink w:anchor="_Toc119320481" w:history="1">
            <w:r w:rsidRPr="00B84A34">
              <w:rPr>
                <w:rStyle w:val="Hyperlink"/>
                <w:lang w:val="en-US"/>
              </w:rPr>
              <w:t>3</w:t>
            </w:r>
            <w:r>
              <w:rPr>
                <w:rFonts w:asciiTheme="minorHAnsi" w:hAnsiTheme="minorHAnsi"/>
                <w:lang w:eastAsia="sv-SE"/>
              </w:rPr>
              <w:tab/>
            </w:r>
            <w:r w:rsidRPr="00B84A34">
              <w:rPr>
                <w:rStyle w:val="Hyperlink"/>
                <w:lang w:val="en-US"/>
              </w:rPr>
              <w:t>Ansible playbooks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_Toc119320481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4883F3F" w14:textId="3E0DCD0F" w:rsidR="0015139A" w:rsidRDefault="0015139A">
          <w:pPr>
            <w:pStyle w:val="TOC1"/>
            <w:rPr>
              <w:rFonts w:asciiTheme="minorHAnsi" w:hAnsiTheme="minorHAnsi"/>
              <w:lang w:eastAsia="sv-SE"/>
            </w:rPr>
          </w:pPr>
          <w:hyperlink w:anchor="_Toc119320482" w:history="1">
            <w:r w:rsidRPr="00B84A34">
              <w:rPr>
                <w:rStyle w:val="Hyperlink"/>
                <w:lang w:val="en-US"/>
              </w:rPr>
              <w:t>4</w:t>
            </w:r>
            <w:r>
              <w:rPr>
                <w:rFonts w:asciiTheme="minorHAnsi" w:hAnsiTheme="minorHAnsi"/>
                <w:lang w:eastAsia="sv-SE"/>
              </w:rPr>
              <w:tab/>
            </w:r>
            <w:r w:rsidRPr="00B84A34">
              <w:rPr>
                <w:rStyle w:val="Hyperlink"/>
                <w:lang w:val="en-US"/>
              </w:rPr>
              <w:t>Environment metadata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_Toc119320482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9EEF47A" w14:textId="4811A385" w:rsidR="0015139A" w:rsidRDefault="0015139A">
          <w:pPr>
            <w:pStyle w:val="TOC1"/>
            <w:rPr>
              <w:rFonts w:asciiTheme="minorHAnsi" w:hAnsiTheme="minorHAnsi"/>
              <w:lang w:eastAsia="sv-SE"/>
            </w:rPr>
          </w:pPr>
          <w:hyperlink w:anchor="_Toc119320483" w:history="1">
            <w:r w:rsidRPr="00B84A34">
              <w:rPr>
                <w:rStyle w:val="Hyperlink"/>
                <w:lang w:val="en-US"/>
              </w:rPr>
              <w:t>5</w:t>
            </w:r>
            <w:r>
              <w:rPr>
                <w:rFonts w:asciiTheme="minorHAnsi" w:hAnsiTheme="minorHAnsi"/>
                <w:lang w:eastAsia="sv-SE"/>
              </w:rPr>
              <w:tab/>
            </w:r>
            <w:r w:rsidRPr="00B84A34">
              <w:rPr>
                <w:rStyle w:val="Hyperlink"/>
                <w:lang w:val="en-US"/>
              </w:rPr>
              <w:t>19c grid/ASM &amp; RDBMS installation on standalone on Linux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_Toc119320483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F25ED0C" w14:textId="0ABDC5F8" w:rsidR="0015139A" w:rsidRDefault="0015139A">
          <w:pPr>
            <w:pStyle w:val="TOC2"/>
            <w:tabs>
              <w:tab w:val="left" w:pos="1134"/>
            </w:tabs>
            <w:rPr>
              <w:lang w:eastAsia="sv-SE"/>
            </w:rPr>
          </w:pPr>
          <w:hyperlink w:anchor="_Toc119320484" w:history="1">
            <w:r w:rsidRPr="00B84A34">
              <w:rPr>
                <w:rStyle w:val="Hyperlink"/>
                <w:lang w:val="en-US"/>
              </w:rPr>
              <w:t>5.1</w:t>
            </w:r>
            <w:r>
              <w:rPr>
                <w:lang w:eastAsia="sv-SE"/>
              </w:rPr>
              <w:tab/>
            </w:r>
            <w:r w:rsidRPr="00B84A34">
              <w:rPr>
                <w:rStyle w:val="Hyperlink"/>
                <w:lang w:val="en-US"/>
              </w:rPr>
              <w:t>19c grid/ASM &amp; RDBMS installation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_Toc119320484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D03C198" w14:textId="5E01D8FC" w:rsidR="0015139A" w:rsidRDefault="0015139A">
          <w:pPr>
            <w:pStyle w:val="TOC3"/>
            <w:tabs>
              <w:tab w:val="left" w:pos="2410"/>
            </w:tabs>
            <w:rPr>
              <w:lang w:eastAsia="sv-SE"/>
            </w:rPr>
          </w:pPr>
          <w:hyperlink w:anchor="_Toc119320485" w:history="1">
            <w:r w:rsidRPr="00B84A34">
              <w:rPr>
                <w:rStyle w:val="Hyperlink"/>
                <w:lang w:val="en-US"/>
              </w:rPr>
              <w:t>5.1.1</w:t>
            </w:r>
            <w:r>
              <w:rPr>
                <w:lang w:eastAsia="sv-SE"/>
              </w:rPr>
              <w:tab/>
            </w:r>
            <w:r w:rsidRPr="00B84A34">
              <w:rPr>
                <w:rStyle w:val="Hyperlink"/>
                <w:lang w:val="en-US"/>
              </w:rPr>
              <w:t>Ansible playbook roles to 19c grid/ASM &amp; RDBMS installation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_Toc119320485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426D510" w14:textId="7F91AF31" w:rsidR="0015139A" w:rsidRDefault="0015139A">
          <w:pPr>
            <w:pStyle w:val="TOC2"/>
            <w:tabs>
              <w:tab w:val="left" w:pos="1134"/>
            </w:tabs>
            <w:rPr>
              <w:lang w:eastAsia="sv-SE"/>
            </w:rPr>
          </w:pPr>
          <w:hyperlink w:anchor="_Toc119320486" w:history="1">
            <w:r w:rsidRPr="00B84A34">
              <w:rPr>
                <w:rStyle w:val="Hyperlink"/>
                <w:lang w:val="en-US"/>
              </w:rPr>
              <w:t>5.2</w:t>
            </w:r>
            <w:r>
              <w:rPr>
                <w:lang w:eastAsia="sv-SE"/>
              </w:rPr>
              <w:tab/>
            </w:r>
            <w:r w:rsidRPr="00B84A34">
              <w:rPr>
                <w:rStyle w:val="Hyperlink"/>
                <w:lang w:val="en-US"/>
              </w:rPr>
              <w:t>Fist time setup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_Toc119320486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29B95C3" w14:textId="00C88F6C" w:rsidR="007B60CB" w:rsidRPr="007B60CB" w:rsidRDefault="000F3E4C" w:rsidP="000F3E4C">
          <w:pPr>
            <w:rPr>
              <w:bCs/>
            </w:rPr>
          </w:pPr>
          <w:r>
            <w:rPr>
              <w:rFonts w:asciiTheme="majorHAnsi" w:hAnsiTheme="majorHAnsi"/>
            </w:rPr>
            <w:fldChar w:fldCharType="end"/>
          </w:r>
        </w:p>
      </w:sdtContent>
    </w:sdt>
    <w:p w14:paraId="15CD35EE" w14:textId="77777777" w:rsidR="00DC48C0" w:rsidRDefault="00DC48C0">
      <w:pPr>
        <w:spacing w:after="260" w:line="260" w:lineRule="atLeast"/>
        <w:rPr>
          <w:rFonts w:asciiTheme="majorHAnsi" w:eastAsiaTheme="majorEastAsia" w:hAnsiTheme="majorHAnsi" w:cstheme="majorBidi"/>
          <w:b/>
          <w:bCs/>
          <w:color w:val="005AA0" w:themeColor="accent1"/>
          <w:sz w:val="36"/>
          <w:szCs w:val="28"/>
        </w:rPr>
      </w:pPr>
      <w:r>
        <w:br w:type="page"/>
      </w:r>
    </w:p>
    <w:p w14:paraId="7C9AA800" w14:textId="77777777" w:rsidR="00ED6C6F" w:rsidRDefault="00E73317" w:rsidP="008B373E">
      <w:pPr>
        <w:pStyle w:val="Heading1"/>
      </w:pPr>
      <w:bookmarkStart w:id="0" w:name="_Toc119320479"/>
      <w:r>
        <w:lastRenderedPageBreak/>
        <w:t>Introduction</w:t>
      </w:r>
      <w:bookmarkEnd w:id="0"/>
    </w:p>
    <w:p w14:paraId="542BFF36" w14:textId="77777777" w:rsidR="00E73317" w:rsidRDefault="00E73317" w:rsidP="00E73317"/>
    <w:p w14:paraId="7E2F37BD" w14:textId="30C566B2" w:rsidR="00C9471C" w:rsidRDefault="00DA7CC8" w:rsidP="0076139D">
      <w:pPr>
        <w:rPr>
          <w:lang w:val="en-US"/>
        </w:rPr>
      </w:pPr>
      <w:r w:rsidRPr="00DA7CC8">
        <w:rPr>
          <w:lang w:val="en-US"/>
        </w:rPr>
        <w:t>T</w:t>
      </w:r>
      <w:r w:rsidR="004F54C1">
        <w:rPr>
          <w:lang w:val="en-US"/>
        </w:rPr>
        <w:t>his is the documentation of</w:t>
      </w:r>
      <w:r w:rsidR="004D07E3">
        <w:rPr>
          <w:lang w:val="en-US"/>
        </w:rPr>
        <w:t xml:space="preserve"> </w:t>
      </w:r>
      <w:r w:rsidR="004C687F" w:rsidRPr="004C687F">
        <w:rPr>
          <w:lang w:val="en-US"/>
        </w:rPr>
        <w:t>19c grid/ASM &amp; RDBMS installation on standalone server</w:t>
      </w:r>
      <w:r w:rsidR="004C687F">
        <w:rPr>
          <w:lang w:val="en-US"/>
        </w:rPr>
        <w:t xml:space="preserve"> using automation though pipeline</w:t>
      </w:r>
      <w:r w:rsidRPr="00DA7CC8">
        <w:rPr>
          <w:lang w:val="en-US"/>
        </w:rPr>
        <w:t>.</w:t>
      </w:r>
    </w:p>
    <w:p w14:paraId="1EABD46D" w14:textId="77777777" w:rsidR="004D07E3" w:rsidRPr="00FC4DE7" w:rsidRDefault="004D07E3" w:rsidP="0076139D">
      <w:pPr>
        <w:rPr>
          <w:lang w:val="en-US"/>
        </w:rPr>
      </w:pPr>
    </w:p>
    <w:p w14:paraId="747A45C4" w14:textId="77777777" w:rsidR="00ED6C6F" w:rsidRPr="00DA7CC8" w:rsidRDefault="00DA7CC8" w:rsidP="0076139D">
      <w:pPr>
        <w:rPr>
          <w:lang w:val="en-US"/>
        </w:rPr>
      </w:pPr>
      <w:r w:rsidRPr="00DA7CC8">
        <w:rPr>
          <w:lang w:val="en-US"/>
        </w:rPr>
        <w:t>The main tool is Ansible.</w:t>
      </w:r>
    </w:p>
    <w:p w14:paraId="11D37701" w14:textId="77777777" w:rsidR="00DA7CC8" w:rsidRDefault="00DA7CC8" w:rsidP="0076139D">
      <w:pPr>
        <w:rPr>
          <w:lang w:val="en-US"/>
        </w:rPr>
      </w:pPr>
    </w:p>
    <w:p w14:paraId="78890C25" w14:textId="77777777" w:rsidR="00DA7CC8" w:rsidRDefault="00DA7CC8" w:rsidP="0076139D">
      <w:pPr>
        <w:rPr>
          <w:lang w:val="en-US"/>
        </w:rPr>
      </w:pPr>
      <w:r w:rsidRPr="00DA7CC8">
        <w:rPr>
          <w:lang w:val="en-US"/>
        </w:rPr>
        <w:t xml:space="preserve">Ansible is an open-source software provisioning, configuration management, and </w:t>
      </w:r>
      <w:r w:rsidR="000300A7">
        <w:rPr>
          <w:lang w:val="en-US"/>
        </w:rPr>
        <w:t xml:space="preserve">application-deployment tool. The master </w:t>
      </w:r>
      <w:r w:rsidRPr="00DA7CC8">
        <w:rPr>
          <w:lang w:val="en-US"/>
        </w:rPr>
        <w:t xml:space="preserve">runs on </w:t>
      </w:r>
      <w:r w:rsidR="000300A7">
        <w:rPr>
          <w:lang w:val="en-US"/>
        </w:rPr>
        <w:t xml:space="preserve">Linux </w:t>
      </w:r>
      <w:r w:rsidRPr="00DA7CC8">
        <w:rPr>
          <w:lang w:val="en-US"/>
        </w:rPr>
        <w:t>and can configure</w:t>
      </w:r>
      <w:r w:rsidR="000300A7">
        <w:rPr>
          <w:lang w:val="en-US"/>
        </w:rPr>
        <w:t xml:space="preserve"> both Linux systems as well </w:t>
      </w:r>
      <w:r w:rsidRPr="00DA7CC8">
        <w:rPr>
          <w:lang w:val="en-US"/>
        </w:rPr>
        <w:t>as Microsoft Windows</w:t>
      </w:r>
      <w:r w:rsidR="000300A7">
        <w:rPr>
          <w:lang w:val="en-US"/>
        </w:rPr>
        <w:t xml:space="preserve"> systems</w:t>
      </w:r>
      <w:r w:rsidRPr="00DA7CC8">
        <w:rPr>
          <w:lang w:val="en-US"/>
        </w:rPr>
        <w:t xml:space="preserve">. </w:t>
      </w:r>
    </w:p>
    <w:p w14:paraId="3CA3DCC8" w14:textId="77777777" w:rsidR="000300A7" w:rsidRDefault="000300A7" w:rsidP="0076139D">
      <w:pPr>
        <w:rPr>
          <w:lang w:val="en-US"/>
        </w:rPr>
      </w:pPr>
    </w:p>
    <w:p w14:paraId="7559A983" w14:textId="77777777" w:rsidR="000F3445" w:rsidRDefault="00364F5C" w:rsidP="0076139D">
      <w:pPr>
        <w:rPr>
          <w:lang w:val="en-US"/>
        </w:rPr>
      </w:pPr>
      <w:r>
        <w:rPr>
          <w:lang w:val="en-US"/>
        </w:rPr>
        <w:t>Ansible uses SSH or Remote PowerShell to connect to target hosts.</w:t>
      </w:r>
    </w:p>
    <w:p w14:paraId="0BC90406" w14:textId="77777777" w:rsidR="00364F5C" w:rsidRDefault="00364F5C" w:rsidP="0076139D">
      <w:pPr>
        <w:rPr>
          <w:lang w:val="en-US"/>
        </w:rPr>
      </w:pPr>
    </w:p>
    <w:p w14:paraId="39AC105B" w14:textId="77777777" w:rsidR="000300A7" w:rsidRDefault="00364F5C" w:rsidP="0076139D">
      <w:pPr>
        <w:rPr>
          <w:lang w:val="en-US"/>
        </w:rPr>
      </w:pPr>
      <w:r>
        <w:rPr>
          <w:lang w:val="en-US"/>
        </w:rPr>
        <w:t>Ansible is “agentless” which means that it is not dependent on an agent process running on the target hosts.</w:t>
      </w:r>
    </w:p>
    <w:p w14:paraId="18FC330D" w14:textId="77777777" w:rsidR="00364F5C" w:rsidRDefault="00364F5C" w:rsidP="0076139D">
      <w:pPr>
        <w:rPr>
          <w:lang w:val="en-US"/>
        </w:rPr>
      </w:pPr>
    </w:p>
    <w:p w14:paraId="1E3F31D9" w14:textId="77777777" w:rsidR="00364F5C" w:rsidRDefault="00364F5C" w:rsidP="0076139D">
      <w:pPr>
        <w:rPr>
          <w:lang w:val="en-US"/>
        </w:rPr>
      </w:pPr>
    </w:p>
    <w:p w14:paraId="7968072E" w14:textId="77777777" w:rsidR="000300A7" w:rsidRDefault="000300A7" w:rsidP="00C9471C">
      <w:pPr>
        <w:rPr>
          <w:lang w:val="en-US"/>
        </w:rPr>
      </w:pPr>
    </w:p>
    <w:p w14:paraId="26E85624" w14:textId="77777777" w:rsidR="00FC4DE7" w:rsidRDefault="00FC4DE7">
      <w:pPr>
        <w:spacing w:after="260" w:line="260" w:lineRule="atLeast"/>
        <w:rPr>
          <w:rFonts w:asciiTheme="majorHAnsi" w:eastAsiaTheme="majorEastAsia" w:hAnsiTheme="majorHAnsi" w:cstheme="majorBidi"/>
          <w:b/>
          <w:bCs/>
          <w:color w:val="005AA0" w:themeColor="accent1"/>
          <w:sz w:val="36"/>
          <w:szCs w:val="28"/>
          <w:lang w:val="en-US"/>
        </w:rPr>
      </w:pPr>
      <w:r>
        <w:rPr>
          <w:lang w:val="en-US"/>
        </w:rPr>
        <w:br w:type="page"/>
      </w:r>
    </w:p>
    <w:p w14:paraId="3A3D623E" w14:textId="77777777" w:rsidR="00A124AA" w:rsidRDefault="00A124AA" w:rsidP="00FC4DE7">
      <w:pPr>
        <w:pStyle w:val="Heading1"/>
        <w:rPr>
          <w:lang w:val="en-US"/>
        </w:rPr>
      </w:pPr>
      <w:bookmarkStart w:id="1" w:name="_Toc119320480"/>
      <w:r>
        <w:rPr>
          <w:lang w:val="en-US"/>
        </w:rPr>
        <w:lastRenderedPageBreak/>
        <w:t>GIT repository</w:t>
      </w:r>
      <w:bookmarkEnd w:id="1"/>
    </w:p>
    <w:p w14:paraId="5FEEC315" w14:textId="77777777" w:rsidR="0076139D" w:rsidRDefault="0076139D" w:rsidP="0076139D">
      <w:pPr>
        <w:rPr>
          <w:lang w:val="en-US"/>
        </w:rPr>
      </w:pPr>
    </w:p>
    <w:p w14:paraId="65BEDF4F" w14:textId="14E41A22" w:rsidR="0076139D" w:rsidRDefault="0076139D" w:rsidP="0076139D">
      <w:pPr>
        <w:rPr>
          <w:lang w:val="en-US"/>
        </w:rPr>
      </w:pPr>
      <w:r>
        <w:rPr>
          <w:lang w:val="en-US"/>
        </w:rPr>
        <w:t>All environment metadata</w:t>
      </w:r>
      <w:r w:rsidR="007176D0">
        <w:rPr>
          <w:lang w:val="en-US"/>
        </w:rPr>
        <w:t>, helper tools</w:t>
      </w:r>
      <w:r>
        <w:rPr>
          <w:lang w:val="en-US"/>
        </w:rPr>
        <w:t xml:space="preserve"> and Ansible playbooks are stored in GIT.</w:t>
      </w:r>
    </w:p>
    <w:p w14:paraId="3E9E47CE" w14:textId="77777777" w:rsidR="0015139A" w:rsidRDefault="0015139A" w:rsidP="0076139D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</w:p>
    <w:p w14:paraId="0DCB3FB4" w14:textId="038DAF6A" w:rsidR="0015139A" w:rsidRDefault="00B3351C" w:rsidP="0076139D">
      <w:pPr>
        <w:rPr>
          <w:rFonts w:ascii="Segoe UI" w:hAnsi="Segoe UI" w:cs="Segoe UI"/>
          <w:color w:val="212121"/>
          <w:sz w:val="18"/>
          <w:szCs w:val="18"/>
          <w:shd w:val="clear" w:color="auto" w:fill="FFFFFF"/>
          <w:lang w:val="en-US"/>
        </w:rPr>
      </w:pPr>
      <w:hyperlink r:id="rId13" w:history="1">
        <w:r w:rsidRPr="00E056DB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  <w:lang w:val="en-US"/>
          </w:rPr>
          <w:t>https://tfs.lfnet.se/tfs/Ettsak/EttSak/_git/ettsak-db-automation</w:t>
        </w:r>
      </w:hyperlink>
    </w:p>
    <w:p w14:paraId="41B660E1" w14:textId="77777777" w:rsidR="00B3351C" w:rsidRPr="0015139A" w:rsidRDefault="00B3351C" w:rsidP="0076139D">
      <w:pPr>
        <w:rPr>
          <w:lang w:val="en-US"/>
        </w:rPr>
      </w:pPr>
    </w:p>
    <w:p w14:paraId="6689BC01" w14:textId="77777777" w:rsidR="007176D0" w:rsidRDefault="007176D0" w:rsidP="0076139D">
      <w:pPr>
        <w:rPr>
          <w:lang w:val="en-US"/>
        </w:rPr>
      </w:pPr>
    </w:p>
    <w:p w14:paraId="4CFE5831" w14:textId="158AF846" w:rsidR="007176D0" w:rsidRPr="0076139D" w:rsidRDefault="00CF6263" w:rsidP="0076139D">
      <w:pPr>
        <w:rPr>
          <w:lang w:val="en-US"/>
        </w:rPr>
      </w:pPr>
      <w:r>
        <w:rPr>
          <w:noProof/>
        </w:rPr>
        <w:drawing>
          <wp:inline distT="0" distB="0" distL="0" distR="0" wp14:anchorId="0F635F76" wp14:editId="7251F706">
            <wp:extent cx="4772025" cy="4400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23DF" w14:textId="77777777" w:rsidR="006D40BE" w:rsidRDefault="006D40BE" w:rsidP="00FC4DE7">
      <w:pPr>
        <w:pStyle w:val="Heading1"/>
        <w:rPr>
          <w:lang w:val="en-US"/>
        </w:rPr>
      </w:pPr>
      <w:bookmarkStart w:id="2" w:name="_Toc119320481"/>
      <w:r>
        <w:rPr>
          <w:lang w:val="en-US"/>
        </w:rPr>
        <w:t>Ansible playbooks</w:t>
      </w:r>
      <w:bookmarkEnd w:id="2"/>
    </w:p>
    <w:p w14:paraId="528EF435" w14:textId="77777777" w:rsidR="003D3B16" w:rsidRDefault="003D3B16" w:rsidP="003D3B16">
      <w:pPr>
        <w:rPr>
          <w:lang w:val="en-US"/>
        </w:rPr>
      </w:pPr>
    </w:p>
    <w:p w14:paraId="7C224D1B" w14:textId="691483B9" w:rsidR="003D3B16" w:rsidRDefault="003D3B16" w:rsidP="003D3B16">
      <w:pPr>
        <w:rPr>
          <w:lang w:val="en-US"/>
        </w:rPr>
      </w:pPr>
      <w:r>
        <w:rPr>
          <w:lang w:val="en-US"/>
        </w:rPr>
        <w:t>Playbooks are organized in named projects.</w:t>
      </w:r>
      <w:r w:rsidR="00792D14">
        <w:rPr>
          <w:lang w:val="en-US"/>
        </w:rPr>
        <w:t xml:space="preserve"> E.g. ‘</w:t>
      </w:r>
      <w:r w:rsidR="00E9217A" w:rsidRPr="00E9217A">
        <w:rPr>
          <w:lang w:val="en-US"/>
        </w:rPr>
        <w:t>ettsakdb_prereqs</w:t>
      </w:r>
      <w:r w:rsidR="00792D14">
        <w:rPr>
          <w:lang w:val="en-US"/>
        </w:rPr>
        <w:t>’</w:t>
      </w:r>
    </w:p>
    <w:p w14:paraId="4AF50490" w14:textId="77777777" w:rsidR="007176D0" w:rsidRDefault="007176D0" w:rsidP="003D3B16">
      <w:pPr>
        <w:rPr>
          <w:lang w:val="en-US"/>
        </w:rPr>
      </w:pPr>
    </w:p>
    <w:p w14:paraId="4B8217C1" w14:textId="35DD8DD2" w:rsidR="00130B4C" w:rsidRDefault="00E9217A">
      <w:pPr>
        <w:spacing w:after="260" w:line="260" w:lineRule="atLeas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969266" wp14:editId="1E7B161E">
            <wp:extent cx="3971925" cy="3600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3555" w14:textId="77777777" w:rsidR="00130B4C" w:rsidRDefault="00130B4C">
      <w:pPr>
        <w:spacing w:after="260" w:line="260" w:lineRule="atLeast"/>
        <w:rPr>
          <w:lang w:val="en-US"/>
        </w:rPr>
      </w:pPr>
      <w:r>
        <w:rPr>
          <w:lang w:val="en-US"/>
        </w:rPr>
        <w:br w:type="page"/>
      </w:r>
    </w:p>
    <w:p w14:paraId="2CC8DF23" w14:textId="77777777" w:rsidR="00130B4C" w:rsidRDefault="00130B4C">
      <w:pPr>
        <w:spacing w:after="260" w:line="260" w:lineRule="atLeast"/>
        <w:rPr>
          <w:lang w:val="en-US"/>
        </w:rPr>
      </w:pPr>
      <w:r>
        <w:rPr>
          <w:lang w:val="en-US"/>
        </w:rPr>
        <w:lastRenderedPageBreak/>
        <w:t>The domain.yml is the main playbook invoking the roles specified.</w:t>
      </w:r>
    </w:p>
    <w:p w14:paraId="34EC1606" w14:textId="1F4954CD" w:rsidR="00130B4C" w:rsidRDefault="00E9217A" w:rsidP="00130B4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B46ED06" wp14:editId="45CBA107">
            <wp:extent cx="4859655" cy="2117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DCA4" w14:textId="77777777" w:rsidR="007D2E1F" w:rsidRPr="00130B4C" w:rsidRDefault="007D2E1F" w:rsidP="00130B4C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</w:p>
    <w:p w14:paraId="6015BD7E" w14:textId="77777777" w:rsidR="00130B4C" w:rsidRDefault="00130B4C" w:rsidP="00130B4C">
      <w:pPr>
        <w:spacing w:after="260" w:line="260" w:lineRule="atLeast"/>
        <w:rPr>
          <w:lang w:val="en-US"/>
        </w:rPr>
      </w:pPr>
      <w:r>
        <w:rPr>
          <w:lang w:val="en-US"/>
        </w:rPr>
        <w:t>Ansible “tags” are used to select which role to play.</w:t>
      </w:r>
    </w:p>
    <w:p w14:paraId="3D137865" w14:textId="77777777" w:rsidR="00297479" w:rsidRDefault="00297479" w:rsidP="00130B4C">
      <w:pPr>
        <w:spacing w:after="260" w:line="260" w:lineRule="atLeast"/>
        <w:rPr>
          <w:lang w:val="en-US"/>
        </w:rPr>
      </w:pPr>
    </w:p>
    <w:p w14:paraId="2EFE8A91" w14:textId="77777777" w:rsidR="00297479" w:rsidRDefault="00297479" w:rsidP="00130B4C">
      <w:pPr>
        <w:spacing w:after="260" w:line="260" w:lineRule="atLeast"/>
        <w:rPr>
          <w:lang w:val="en-US"/>
        </w:rPr>
      </w:pPr>
      <w:r>
        <w:rPr>
          <w:lang w:val="en-US"/>
        </w:rPr>
        <w:t>ansible.cfg is the local default setup file for Ansible.</w:t>
      </w:r>
    </w:p>
    <w:p w14:paraId="7616A847" w14:textId="77777777" w:rsidR="00297479" w:rsidRPr="004D07E3" w:rsidRDefault="00297479" w:rsidP="00297479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4D07E3">
        <w:rPr>
          <w:rFonts w:ascii="Courier New" w:hAnsi="Courier New" w:cs="Courier New"/>
          <w:sz w:val="20"/>
          <w:szCs w:val="20"/>
          <w:lang w:val="en-US"/>
        </w:rPr>
        <w:t>[defaults]</w:t>
      </w:r>
    </w:p>
    <w:p w14:paraId="5E429032" w14:textId="77777777" w:rsidR="00297479" w:rsidRPr="004D07E3" w:rsidRDefault="00297479" w:rsidP="00297479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en-US"/>
        </w:rPr>
      </w:pPr>
      <w:r w:rsidRPr="004D07E3">
        <w:rPr>
          <w:rFonts w:ascii="Courier New" w:hAnsi="Courier New" w:cs="Courier New"/>
          <w:color w:val="000000"/>
          <w:sz w:val="20"/>
          <w:szCs w:val="20"/>
          <w:u w:val="single"/>
          <w:lang w:val="en-US"/>
        </w:rPr>
        <w:t>hostfile</w:t>
      </w:r>
      <w:r w:rsidRPr="004D07E3">
        <w:rPr>
          <w:rFonts w:ascii="Courier New" w:hAnsi="Courier New" w:cs="Courier New"/>
          <w:sz w:val="20"/>
          <w:szCs w:val="20"/>
          <w:lang w:val="en-US"/>
        </w:rPr>
        <w:t xml:space="preserve"> = hosts</w:t>
      </w:r>
    </w:p>
    <w:p w14:paraId="3AA2B74A" w14:textId="77777777" w:rsidR="00297479" w:rsidRPr="00297479" w:rsidRDefault="00297479" w:rsidP="00297479">
      <w:pPr>
        <w:spacing w:after="260" w:line="260" w:lineRule="atLeast"/>
        <w:rPr>
          <w:rFonts w:ascii="Courier New" w:hAnsi="Courier New" w:cs="Courier New"/>
          <w:lang w:val="en-US"/>
        </w:rPr>
      </w:pPr>
      <w:r w:rsidRPr="004D07E3">
        <w:rPr>
          <w:rFonts w:ascii="Courier New" w:hAnsi="Courier New" w:cs="Courier New"/>
          <w:sz w:val="20"/>
          <w:szCs w:val="20"/>
          <w:lang w:val="en-US"/>
        </w:rPr>
        <w:t>host_key_checking = false</w:t>
      </w:r>
    </w:p>
    <w:p w14:paraId="0F5E65A8" w14:textId="77777777" w:rsidR="004751E6" w:rsidRDefault="004751E6">
      <w:pPr>
        <w:spacing w:after="260" w:line="260" w:lineRule="atLeast"/>
        <w:rPr>
          <w:rFonts w:asciiTheme="majorHAnsi" w:eastAsiaTheme="majorEastAsia" w:hAnsiTheme="majorHAnsi" w:cstheme="majorBidi"/>
          <w:b/>
          <w:bCs/>
          <w:color w:val="005AA0" w:themeColor="accent1"/>
          <w:sz w:val="36"/>
          <w:szCs w:val="28"/>
          <w:lang w:val="en-US"/>
        </w:rPr>
      </w:pPr>
      <w:r>
        <w:rPr>
          <w:lang w:val="en-US"/>
        </w:rPr>
        <w:br w:type="page"/>
      </w:r>
    </w:p>
    <w:p w14:paraId="336E945B" w14:textId="77777777" w:rsidR="000300A7" w:rsidRDefault="00FC4DE7" w:rsidP="00FC4DE7">
      <w:pPr>
        <w:pStyle w:val="Heading1"/>
        <w:rPr>
          <w:lang w:val="en-US"/>
        </w:rPr>
      </w:pPr>
      <w:bookmarkStart w:id="3" w:name="_Toc119320482"/>
      <w:r>
        <w:rPr>
          <w:lang w:val="en-US"/>
        </w:rPr>
        <w:lastRenderedPageBreak/>
        <w:t>Environment metadata</w:t>
      </w:r>
      <w:bookmarkEnd w:id="3"/>
    </w:p>
    <w:p w14:paraId="343E34FC" w14:textId="77777777" w:rsidR="00FC4DE7" w:rsidRDefault="00FC4DE7" w:rsidP="00FC4DE7">
      <w:pPr>
        <w:rPr>
          <w:lang w:val="en-US"/>
        </w:rPr>
      </w:pPr>
    </w:p>
    <w:p w14:paraId="3C7D8AD8" w14:textId="43C606AC" w:rsidR="005B610E" w:rsidRDefault="005B610E" w:rsidP="00FC4DE7">
      <w:pPr>
        <w:rPr>
          <w:lang w:val="en-US"/>
        </w:rPr>
      </w:pPr>
      <w:r>
        <w:rPr>
          <w:lang w:val="en-US"/>
        </w:rPr>
        <w:t xml:space="preserve">The Generic Ansible playbooks and the metadata </w:t>
      </w:r>
      <w:r w:rsidR="007176D0">
        <w:rPr>
          <w:lang w:val="en-US"/>
        </w:rPr>
        <w:t>are</w:t>
      </w:r>
      <w:r>
        <w:rPr>
          <w:lang w:val="en-US"/>
        </w:rPr>
        <w:t xml:space="preserve"> used to create and mana</w:t>
      </w:r>
      <w:r w:rsidR="006E4674">
        <w:rPr>
          <w:lang w:val="en-US"/>
        </w:rPr>
        <w:t>ge DB which we are going to install</w:t>
      </w:r>
      <w:r>
        <w:rPr>
          <w:lang w:val="en-US"/>
        </w:rPr>
        <w:t>.</w:t>
      </w:r>
    </w:p>
    <w:p w14:paraId="37445FDA" w14:textId="77777777" w:rsidR="006E5D75" w:rsidRDefault="006E5D75" w:rsidP="00FC4DE7">
      <w:pPr>
        <w:rPr>
          <w:lang w:val="en-US"/>
        </w:rPr>
      </w:pPr>
    </w:p>
    <w:p w14:paraId="551E10CD" w14:textId="2F00DFFA" w:rsidR="006E5D75" w:rsidRDefault="006E4674" w:rsidP="00FC4DE7">
      <w:pPr>
        <w:rPr>
          <w:lang w:val="en-US"/>
        </w:rPr>
      </w:pPr>
      <w:r>
        <w:rPr>
          <w:noProof/>
        </w:rPr>
        <w:drawing>
          <wp:inline distT="0" distB="0" distL="0" distR="0" wp14:anchorId="49DD3FD3" wp14:editId="47E653B3">
            <wp:extent cx="4743450" cy="4895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B777" w14:textId="77777777" w:rsidR="00240437" w:rsidRDefault="00240437" w:rsidP="00240437">
      <w:pPr>
        <w:rPr>
          <w:lang w:val="en-US"/>
        </w:rPr>
      </w:pPr>
    </w:p>
    <w:p w14:paraId="3E275813" w14:textId="79B734E5" w:rsidR="00CC3F1B" w:rsidRDefault="006E4674" w:rsidP="00FC4DE7">
      <w:pPr>
        <w:rPr>
          <w:lang w:val="en-US"/>
        </w:rPr>
      </w:pPr>
      <w:r>
        <w:rPr>
          <w:b/>
          <w:i/>
          <w:lang w:val="en-US"/>
        </w:rPr>
        <w:t>all</w:t>
      </w:r>
      <w:r w:rsidR="00CC3F1B" w:rsidRPr="00CC3F1B">
        <w:rPr>
          <w:b/>
          <w:i/>
          <w:lang w:val="en-US"/>
        </w:rPr>
        <w:t>.yml</w:t>
      </w:r>
      <w:r w:rsidR="00CC3F1B">
        <w:rPr>
          <w:lang w:val="en-US"/>
        </w:rPr>
        <w:t xml:space="preserve"> is the Ansible variables file</w:t>
      </w:r>
      <w:r>
        <w:rPr>
          <w:lang w:val="en-US"/>
        </w:rPr>
        <w:t xml:space="preserve"> in GRIDASM and RDBMS</w:t>
      </w:r>
      <w:r w:rsidR="00CC3F1B">
        <w:rPr>
          <w:lang w:val="en-US"/>
        </w:rPr>
        <w:t>.</w:t>
      </w:r>
    </w:p>
    <w:p w14:paraId="066AB6E2" w14:textId="1ACAC868" w:rsidR="00CC3F1B" w:rsidRDefault="00CC3F1B" w:rsidP="00FC4DE7">
      <w:pPr>
        <w:rPr>
          <w:lang w:val="en-US"/>
        </w:rPr>
      </w:pPr>
    </w:p>
    <w:p w14:paraId="7076F9CC" w14:textId="09FDC94D" w:rsidR="001B1834" w:rsidRDefault="001B1834" w:rsidP="00FC4DE7">
      <w:pPr>
        <w:rPr>
          <w:lang w:val="en-US"/>
        </w:rPr>
      </w:pPr>
      <w:r>
        <w:rPr>
          <w:lang w:val="en-US"/>
        </w:rPr>
        <w:t>GRIDASM:</w:t>
      </w:r>
    </w:p>
    <w:p w14:paraId="4F0B9271" w14:textId="4C9FCB69" w:rsidR="001B1834" w:rsidRDefault="001B1834" w:rsidP="00FC4DE7">
      <w:pPr>
        <w:rPr>
          <w:lang w:val="en-US"/>
        </w:rPr>
      </w:pPr>
    </w:p>
    <w:p w14:paraId="294B6B04" w14:textId="77AB90E6" w:rsidR="001B1834" w:rsidRDefault="001B1834" w:rsidP="00FC4DE7">
      <w:pPr>
        <w:rPr>
          <w:lang w:val="en-US"/>
        </w:rPr>
      </w:pPr>
      <w:r>
        <w:rPr>
          <w:lang w:val="en-US"/>
        </w:rPr>
        <w:t>all.yml</w:t>
      </w:r>
    </w:p>
    <w:p w14:paraId="491DBEB6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7200"/>
          <w:sz w:val="18"/>
          <w:szCs w:val="18"/>
          <w:lang w:val="en-US" w:eastAsia="sv-SE"/>
        </w:rPr>
        <w:t># Common paths and names</w:t>
      </w:r>
    </w:p>
    <w:p w14:paraId="152A33BF" w14:textId="77777777" w:rsidR="005509DD" w:rsidRPr="006A44D3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6A44D3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ga_server_name</w:t>
      </w:r>
      <w:r w:rsidRPr="006A44D3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6A44D3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'SERVER1'</w:t>
      </w:r>
    </w:p>
    <w:p w14:paraId="0F0FE1E2" w14:textId="77777777" w:rsidR="005509DD" w:rsidRPr="006A44D3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6A44D3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ga_version</w:t>
      </w:r>
      <w:r w:rsidRPr="006A44D3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6A44D3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'1.0.0'</w:t>
      </w:r>
    </w:p>
    <w:p w14:paraId="6F59571E" w14:textId="77777777" w:rsidR="005509DD" w:rsidRPr="006A44D3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6A44D3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lastRenderedPageBreak/>
        <w:t>ga_base</w:t>
      </w:r>
      <w:r w:rsidRPr="006A44D3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6A44D3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'/g01/app/grid'</w:t>
      </w:r>
    </w:p>
    <w:p w14:paraId="517006B2" w14:textId="77777777" w:rsidR="005509DD" w:rsidRPr="006A44D3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6A44D3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ga_inventory_loc</w:t>
      </w:r>
      <w:r w:rsidRPr="006A44D3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6A44D3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'/g01/app/oraInventory'</w:t>
      </w:r>
    </w:p>
    <w:p w14:paraId="51BDAA9D" w14:textId="77777777" w:rsidR="005509DD" w:rsidRPr="006A44D3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6A44D3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grid_home</w:t>
      </w:r>
      <w:r w:rsidRPr="006A44D3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6A44D3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'{{ga_base}}/oracle19c'</w:t>
      </w:r>
    </w:p>
    <w:p w14:paraId="74471B9A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oracle_group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'oinstall'</w:t>
      </w:r>
    </w:p>
    <w:p w14:paraId="66FAE997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oracle_user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'oracle'</w:t>
      </w:r>
    </w:p>
    <w:p w14:paraId="42E02F6E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grid_user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'grid'</w:t>
      </w:r>
    </w:p>
    <w:p w14:paraId="2D88662E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oracle_user_home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'/g01/oracle'</w:t>
      </w:r>
    </w:p>
    <w:p w14:paraId="64C4B6AB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software_archive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'/g01/oracle/db_software_archive'</w:t>
      </w:r>
    </w:p>
    <w:p w14:paraId="69A0B4A8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ga_installer_folder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'{{ga_base}}/installer'</w:t>
      </w:r>
    </w:p>
    <w:p w14:paraId="553F7882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umask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'022'</w:t>
      </w:r>
    </w:p>
    <w:p w14:paraId="7EFEE725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</w:p>
    <w:p w14:paraId="13F66111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5509DD">
        <w:rPr>
          <w:rFonts w:ascii="Consolas" w:eastAsia="Times New Roman" w:hAnsi="Consolas" w:cs="Times New Roman"/>
          <w:color w:val="007200"/>
          <w:sz w:val="18"/>
          <w:szCs w:val="18"/>
          <w:lang w:val="nb-NO" w:eastAsia="sv-SE"/>
        </w:rPr>
        <w:t># WebLogic deploy tooling installer and target folder</w:t>
      </w:r>
    </w:p>
    <w:p w14:paraId="6DF68EEE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grid_pkg_name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'LINUX.X64_193000_grid_home.zip'</w:t>
      </w:r>
    </w:p>
    <w:p w14:paraId="26D644C9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grid_pkg_src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'{{ software_archive }}/{{ grid_pkg_name }}'</w:t>
      </w:r>
    </w:p>
    <w:p w14:paraId="0519A478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</w:p>
    <w:p w14:paraId="43C75414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5509DD">
        <w:rPr>
          <w:rFonts w:ascii="Consolas" w:eastAsia="Times New Roman" w:hAnsi="Consolas" w:cs="Times New Roman"/>
          <w:color w:val="007200"/>
          <w:sz w:val="18"/>
          <w:szCs w:val="18"/>
          <w:lang w:val="nb-NO" w:eastAsia="sv-SE"/>
        </w:rPr>
        <w:t># JDK installer and target folder</w:t>
      </w:r>
    </w:p>
    <w:p w14:paraId="50F15DDA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ga_jdk_version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'jdk1.8.0_261'</w:t>
      </w:r>
    </w:p>
    <w:p w14:paraId="56AA6530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ga_jdk_folder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'{{ ga_base }}/{{ ga_jdk_version }}'</w:t>
      </w:r>
    </w:p>
    <w:p w14:paraId="61F8B8FA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ga_jdk_pkg_name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'{{ ga_jdk_version }}.tgz'</w:t>
      </w:r>
    </w:p>
    <w:p w14:paraId="1DDD4728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nb-NO" w:eastAsia="sv-SE"/>
        </w:rPr>
        <w:t>ga_jdk_pkg_src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nb-NO" w:eastAsia="sv-SE"/>
        </w:rPr>
        <w:t>'{{ software_archive }}/{{ ga_jdk_pkg_name }}'</w:t>
      </w:r>
    </w:p>
    <w:p w14:paraId="4CFF986E" w14:textId="77777777" w:rsidR="005509DD" w:rsidRPr="005509DD" w:rsidRDefault="005509DD" w:rsidP="005509DD">
      <w:pPr>
        <w:shd w:val="clear" w:color="auto" w:fill="FFFFFE"/>
        <w:spacing w:after="24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nb-NO" w:eastAsia="sv-SE"/>
        </w:rPr>
      </w:pPr>
    </w:p>
    <w:p w14:paraId="04879812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7200"/>
          <w:sz w:val="18"/>
          <w:szCs w:val="18"/>
          <w:lang w:val="en-US" w:eastAsia="sv-SE"/>
        </w:rPr>
        <w:t># Patch installations</w:t>
      </w:r>
    </w:p>
    <w:p w14:paraId="60E1916D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Opatch_pkg_name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'p6880880_190000_Linux-x86-64.zip'</w:t>
      </w:r>
    </w:p>
    <w:p w14:paraId="4894E6DA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Opacth_pkg_src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 software_archive }}/{{ Opatch_pkg_name }}'</w:t>
      </w:r>
    </w:p>
    <w:p w14:paraId="13691463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grid_oh_patch_name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'p31305339_190000_Linux-x86-64.zip'</w:t>
      </w:r>
    </w:p>
    <w:p w14:paraId="413FCF9D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grid_oh_patch_src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 software_archive }}/{{ grid_oh_patch_name }}'</w:t>
      </w:r>
    </w:p>
    <w:p w14:paraId="480C95F9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bsu_memargs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'-Xms2g -Xmx2g'</w:t>
      </w:r>
    </w:p>
    <w:p w14:paraId="25E2466D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opatch_dir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 middleware_home }}/OPatch'</w:t>
      </w:r>
    </w:p>
    <w:p w14:paraId="74B49CAF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</w:p>
    <w:p w14:paraId="4FEBE4A7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7200"/>
          <w:sz w:val="18"/>
          <w:szCs w:val="18"/>
          <w:lang w:val="en-US" w:eastAsia="sv-SE"/>
        </w:rPr>
        <w:t>#</w:t>
      </w:r>
    </w:p>
    <w:p w14:paraId="27AFB6E8" w14:textId="77777777" w:rsidR="005509DD" w:rsidRPr="005509DD" w:rsidRDefault="005509DD" w:rsidP="005509DD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5509DD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ga_install_exec</w:t>
      </w:r>
      <w:r w:rsidRPr="005509DD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5509DD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 grid_home }}/gridSetup.sh'</w:t>
      </w:r>
    </w:p>
    <w:p w14:paraId="61BECCC7" w14:textId="6FC2D504" w:rsidR="00183EE8" w:rsidRDefault="00183EE8" w:rsidP="00CC3F1B">
      <w:pPr>
        <w:rPr>
          <w:lang w:val="en-US"/>
        </w:rPr>
      </w:pPr>
    </w:p>
    <w:p w14:paraId="2072FBC8" w14:textId="7631EEE9" w:rsidR="00183EE8" w:rsidRDefault="00183EE8" w:rsidP="00CC3F1B">
      <w:pPr>
        <w:rPr>
          <w:lang w:val="en-US"/>
        </w:rPr>
      </w:pPr>
    </w:p>
    <w:p w14:paraId="74A756E1" w14:textId="77777777" w:rsidR="00183EE8" w:rsidRDefault="00183EE8" w:rsidP="00CC3F1B">
      <w:pPr>
        <w:rPr>
          <w:lang w:val="en-US"/>
        </w:rPr>
      </w:pPr>
    </w:p>
    <w:p w14:paraId="2F3C0270" w14:textId="77777777" w:rsidR="00183EE8" w:rsidRPr="00007E96" w:rsidRDefault="00183EE8" w:rsidP="00CC3F1B">
      <w:pPr>
        <w:rPr>
          <w:lang w:val="en-US"/>
        </w:rPr>
      </w:pPr>
    </w:p>
    <w:p w14:paraId="3B8DB953" w14:textId="50C6123F" w:rsidR="00CC3F1B" w:rsidRDefault="001B1834" w:rsidP="00FC4DE7">
      <w:pPr>
        <w:rPr>
          <w:lang w:val="en-US"/>
        </w:rPr>
      </w:pPr>
      <w:r>
        <w:rPr>
          <w:b/>
          <w:i/>
          <w:lang w:val="en-US"/>
        </w:rPr>
        <w:t xml:space="preserve"> </w:t>
      </w:r>
      <w:r w:rsidR="00CC3F1B" w:rsidRPr="00CC3F1B">
        <w:rPr>
          <w:b/>
          <w:i/>
          <w:lang w:val="en-US"/>
        </w:rPr>
        <w:t>hosts</w:t>
      </w:r>
      <w:r w:rsidR="00CC3F1B">
        <w:rPr>
          <w:lang w:val="en-US"/>
        </w:rPr>
        <w:t xml:space="preserve"> is the file specifiying which hosts to be targeted</w:t>
      </w:r>
      <w:r w:rsidR="008018DB">
        <w:rPr>
          <w:lang w:val="en-US"/>
        </w:rPr>
        <w:t xml:space="preserve">- </w:t>
      </w:r>
      <w:r w:rsidR="008018DB">
        <w:rPr>
          <w:b/>
          <w:bCs/>
          <w:lang w:val="en-US"/>
        </w:rPr>
        <w:t>grid</w:t>
      </w:r>
      <w:r w:rsidR="008018DB">
        <w:rPr>
          <w:lang w:val="en-US"/>
        </w:rPr>
        <w:t xml:space="preserve"> user</w:t>
      </w:r>
    </w:p>
    <w:p w14:paraId="470B8AE8" w14:textId="77777777" w:rsidR="00CC3F1B" w:rsidRDefault="00CC3F1B" w:rsidP="00FC4DE7">
      <w:pPr>
        <w:rPr>
          <w:lang w:val="en-US"/>
        </w:rPr>
      </w:pPr>
    </w:p>
    <w:p w14:paraId="194E234B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>#</w:t>
      </w:r>
    </w:p>
    <w:p w14:paraId="65ACC192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># This is a ansible 'hosts' file in yaml format</w:t>
      </w:r>
    </w:p>
    <w:p w14:paraId="2F8AE943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>#</w:t>
      </w:r>
    </w:p>
    <w:p w14:paraId="7F238667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>all:</w:t>
      </w:r>
    </w:p>
    <w:p w14:paraId="10E8202C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 xml:space="preserve">  children:</w:t>
      </w:r>
    </w:p>
    <w:p w14:paraId="3426EA1D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 xml:space="preserve">    db_machine:</w:t>
      </w:r>
    </w:p>
    <w:p w14:paraId="53F021DE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 xml:space="preserve">      hosts:</w:t>
      </w:r>
    </w:p>
    <w:p w14:paraId="3E50187E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 xml:space="preserve">        </w:t>
      </w:r>
      <w:r w:rsidRPr="00B3351C">
        <w:rPr>
          <w:highlight w:val="yellow"/>
          <w:lang w:val="en-US"/>
        </w:rPr>
        <w:t>e75lrl2013</w:t>
      </w:r>
      <w:r w:rsidRPr="001B1834">
        <w:rPr>
          <w:lang w:val="en-US"/>
        </w:rPr>
        <w:t>.lfnet.se:</w:t>
      </w:r>
    </w:p>
    <w:p w14:paraId="21C86142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 xml:space="preserve">          ansible_user: </w:t>
      </w:r>
      <w:r w:rsidRPr="001B1834">
        <w:rPr>
          <w:b/>
          <w:bCs/>
          <w:lang w:val="en-US"/>
        </w:rPr>
        <w:t>grid</w:t>
      </w:r>
    </w:p>
    <w:p w14:paraId="1F47DF65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lastRenderedPageBreak/>
        <w:t xml:space="preserve">          ansible_port: 22</w:t>
      </w:r>
    </w:p>
    <w:p w14:paraId="2351E4EF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 xml:space="preserve">          ansible_ssh_private_key_file: ~/.ssh/ettsak_rsa</w:t>
      </w:r>
    </w:p>
    <w:p w14:paraId="17C863FE" w14:textId="77777777" w:rsidR="001B1834" w:rsidRPr="001B1834" w:rsidRDefault="001B1834" w:rsidP="001B1834">
      <w:pPr>
        <w:rPr>
          <w:lang w:val="en-US"/>
        </w:rPr>
      </w:pPr>
      <w:r w:rsidRPr="001B1834">
        <w:rPr>
          <w:lang w:val="en-US"/>
        </w:rPr>
        <w:t xml:space="preserve">  vars:</w:t>
      </w:r>
    </w:p>
    <w:p w14:paraId="0979468F" w14:textId="7DB0BF77" w:rsidR="004751E6" w:rsidRDefault="001B1834" w:rsidP="001B1834">
      <w:pPr>
        <w:rPr>
          <w:lang w:val="en-US"/>
        </w:rPr>
      </w:pPr>
      <w:r w:rsidRPr="001B1834">
        <w:rPr>
          <w:lang w:val="en-US"/>
        </w:rPr>
        <w:t xml:space="preserve">    env_home: '{{ inventory_dir }}'</w:t>
      </w:r>
    </w:p>
    <w:p w14:paraId="6E005FF3" w14:textId="77777777" w:rsidR="001B1834" w:rsidRDefault="001B1834">
      <w:pPr>
        <w:spacing w:after="260" w:line="260" w:lineRule="atLeast"/>
        <w:rPr>
          <w:lang w:val="en-US"/>
        </w:rPr>
      </w:pPr>
    </w:p>
    <w:p w14:paraId="0C948C6E" w14:textId="45B95563" w:rsidR="00C40B73" w:rsidRDefault="001B1834">
      <w:pPr>
        <w:spacing w:after="260" w:line="260" w:lineRule="atLeast"/>
        <w:rPr>
          <w:lang w:val="en-US"/>
        </w:rPr>
      </w:pPr>
      <w:r>
        <w:rPr>
          <w:lang w:val="en-US"/>
        </w:rPr>
        <w:t>RDBMS:</w:t>
      </w:r>
    </w:p>
    <w:p w14:paraId="0D95BF38" w14:textId="77777777" w:rsidR="00361E0F" w:rsidRDefault="00361E0F" w:rsidP="00361E0F">
      <w:pPr>
        <w:rPr>
          <w:lang w:val="en-US"/>
        </w:rPr>
      </w:pPr>
      <w:r>
        <w:rPr>
          <w:lang w:val="en-US"/>
        </w:rPr>
        <w:t>all.yml</w:t>
      </w:r>
    </w:p>
    <w:p w14:paraId="4694AF1D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7200"/>
          <w:sz w:val="18"/>
          <w:szCs w:val="18"/>
          <w:lang w:val="en-US" w:eastAsia="sv-SE"/>
        </w:rPr>
        <w:t># Common paths and names</w:t>
      </w:r>
    </w:p>
    <w:p w14:paraId="510EC5D3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rdbms_server_name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'SERVER1DB'</w:t>
      </w:r>
    </w:p>
    <w:p w14:paraId="3EC804C5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rdbms_version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'1.0.0'</w:t>
      </w:r>
    </w:p>
    <w:p w14:paraId="1A6BE098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rdbms_base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'/u01/app/oracle'</w:t>
      </w:r>
    </w:p>
    <w:p w14:paraId="3793F7B1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rdbms_inventory_loc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'/g01/app/oraInventory'</w:t>
      </w:r>
    </w:p>
    <w:p w14:paraId="42921E49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rdbms_home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'{{rdbms_base}}/rdbms19c'</w:t>
      </w:r>
    </w:p>
    <w:p w14:paraId="7AA0C051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oracle_group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'oinstall'</w:t>
      </w:r>
    </w:p>
    <w:p w14:paraId="03FECF8D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oracle_user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'oracle'</w:t>
      </w:r>
    </w:p>
    <w:p w14:paraId="616D0BE5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software_archive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'/g01/oracle/db_software_archive'</w:t>
      </w:r>
    </w:p>
    <w:p w14:paraId="2F6E2875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rdbms_installer_folder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'{{rdbms_base}}/installer'</w:t>
      </w:r>
    </w:p>
    <w:p w14:paraId="3012E94C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umask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'022'</w:t>
      </w:r>
    </w:p>
    <w:p w14:paraId="608CC573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</w:p>
    <w:p w14:paraId="137FB980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7200"/>
          <w:sz w:val="18"/>
          <w:szCs w:val="18"/>
          <w:lang w:val="en-US" w:eastAsia="sv-SE"/>
        </w:rPr>
        <w:t># WebLogic deploy tooling installer and target folder</w:t>
      </w:r>
    </w:p>
    <w:p w14:paraId="25FC2C7B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rdbms_pkg_name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'LINUX.X64_193000_db_home.zip'</w:t>
      </w:r>
    </w:p>
    <w:p w14:paraId="56434160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rdbms_pkg_src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 software_archive }}/{{ rdbms_pkg_name }}'</w:t>
      </w:r>
    </w:p>
    <w:p w14:paraId="6D2FDFC8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</w:p>
    <w:p w14:paraId="60A8E8AD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7200"/>
          <w:sz w:val="18"/>
          <w:szCs w:val="18"/>
          <w:lang w:val="en-US" w:eastAsia="sv-SE"/>
        </w:rPr>
        <w:t># Patch installations</w:t>
      </w:r>
    </w:p>
    <w:p w14:paraId="4AF319C7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rdbms_Opatch_pkg_name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'p6880880_190000_Linux-x86-64.zip'</w:t>
      </w:r>
    </w:p>
    <w:p w14:paraId="6B30B478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rdbms_Opacth_pkg_src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 software_archive }}/{{ rdbms_Opatch_pkg_name }}'</w:t>
      </w:r>
    </w:p>
    <w:p w14:paraId="46883CE1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rdbms_oh_patch_name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'p31305339_190000_Linux-x86-64.zip'</w:t>
      </w:r>
    </w:p>
    <w:p w14:paraId="7394631F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rdbms_oh_patch_src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 software_archive }}/{{ rdbms_oh_patch_name }}'</w:t>
      </w:r>
    </w:p>
    <w:p w14:paraId="1EAB7EDF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rdbms_bsu_memargs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'-Xms2g -Xmx2g'</w:t>
      </w:r>
    </w:p>
    <w:p w14:paraId="342EE5FD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rdbms_opatch_dir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 middleware_home }}/OPatch'</w:t>
      </w:r>
    </w:p>
    <w:p w14:paraId="0639DE80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</w:p>
    <w:p w14:paraId="751981D4" w14:textId="77777777" w:rsidR="001B1834" w:rsidRP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7200"/>
          <w:sz w:val="18"/>
          <w:szCs w:val="18"/>
          <w:lang w:val="en-US" w:eastAsia="sv-SE"/>
        </w:rPr>
        <w:t>#</w:t>
      </w:r>
    </w:p>
    <w:p w14:paraId="6E969E18" w14:textId="3A9220A0" w:rsidR="001B1834" w:rsidRDefault="001B1834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</w:pPr>
      <w:r w:rsidRPr="001B1834">
        <w:rPr>
          <w:rFonts w:ascii="Consolas" w:eastAsia="Times New Roman" w:hAnsi="Consolas" w:cs="Times New Roman"/>
          <w:color w:val="008080"/>
          <w:sz w:val="18"/>
          <w:szCs w:val="18"/>
          <w:lang w:val="en-US" w:eastAsia="sv-SE"/>
        </w:rPr>
        <w:t>rdbms_install_exec</w:t>
      </w:r>
      <w:r w:rsidRPr="001B1834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: </w:t>
      </w:r>
      <w:r w:rsidRPr="001B1834"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  <w:t>'{{ rdbms_home }}/runInstaller'</w:t>
      </w:r>
    </w:p>
    <w:p w14:paraId="12FA680E" w14:textId="59B0ADFA" w:rsidR="006F384B" w:rsidRDefault="006F384B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</w:pPr>
    </w:p>
    <w:p w14:paraId="64A0F456" w14:textId="6B368442" w:rsidR="006F384B" w:rsidRDefault="006F384B" w:rsidP="006F384B">
      <w:pPr>
        <w:rPr>
          <w:lang w:val="en-US"/>
        </w:rPr>
      </w:pPr>
      <w:r w:rsidRPr="00CC3F1B">
        <w:rPr>
          <w:b/>
          <w:i/>
          <w:lang w:val="en-US"/>
        </w:rPr>
        <w:t>hosts</w:t>
      </w:r>
      <w:r>
        <w:rPr>
          <w:lang w:val="en-US"/>
        </w:rPr>
        <w:t xml:space="preserve"> is the file specifiying which hosts to be targeted</w:t>
      </w:r>
      <w:r w:rsidR="008018DB">
        <w:rPr>
          <w:lang w:val="en-US"/>
        </w:rPr>
        <w:t xml:space="preserve"> - </w:t>
      </w:r>
      <w:r w:rsidR="008018DB" w:rsidRPr="008018DB">
        <w:rPr>
          <w:b/>
          <w:bCs/>
          <w:lang w:val="en-US"/>
        </w:rPr>
        <w:t>oracle</w:t>
      </w:r>
      <w:r w:rsidR="008018DB">
        <w:rPr>
          <w:lang w:val="en-US"/>
        </w:rPr>
        <w:t xml:space="preserve"> user</w:t>
      </w:r>
    </w:p>
    <w:p w14:paraId="6A0F363F" w14:textId="77777777" w:rsidR="006F384B" w:rsidRDefault="006F384B" w:rsidP="001B1834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451A5"/>
          <w:sz w:val="18"/>
          <w:szCs w:val="18"/>
          <w:lang w:val="en-US" w:eastAsia="sv-SE"/>
        </w:rPr>
      </w:pPr>
    </w:p>
    <w:p w14:paraId="0925CA54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>#</w:t>
      </w:r>
    </w:p>
    <w:p w14:paraId="09CFBA02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># This is a ansible 'hosts' file in yaml format</w:t>
      </w:r>
    </w:p>
    <w:p w14:paraId="011F88C4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>#</w:t>
      </w:r>
    </w:p>
    <w:p w14:paraId="31CE76DC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>all:</w:t>
      </w:r>
    </w:p>
    <w:p w14:paraId="58B29D7A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  children:</w:t>
      </w:r>
    </w:p>
    <w:p w14:paraId="57504891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    db_machine:</w:t>
      </w:r>
    </w:p>
    <w:p w14:paraId="3DFCD2C5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      hosts:</w:t>
      </w:r>
    </w:p>
    <w:p w14:paraId="272E9F38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        </w:t>
      </w:r>
      <w:r w:rsidRPr="00B3351C">
        <w:rPr>
          <w:rFonts w:ascii="Consolas" w:eastAsia="Times New Roman" w:hAnsi="Consolas" w:cs="Times New Roman"/>
          <w:color w:val="000000"/>
          <w:sz w:val="18"/>
          <w:szCs w:val="18"/>
          <w:highlight w:val="yellow"/>
          <w:lang w:val="en-US" w:eastAsia="sv-SE"/>
        </w:rPr>
        <w:t>e75lrl2013</w:t>
      </w: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>.lfnet.se:</w:t>
      </w:r>
    </w:p>
    <w:p w14:paraId="429EDE0B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          ansible_user: </w:t>
      </w:r>
      <w:r w:rsidRPr="008018DB">
        <w:rPr>
          <w:rFonts w:ascii="Consolas" w:eastAsia="Times New Roman" w:hAnsi="Consolas" w:cs="Times New Roman"/>
          <w:b/>
          <w:bCs/>
          <w:color w:val="000000"/>
          <w:sz w:val="18"/>
          <w:szCs w:val="18"/>
          <w:lang w:val="en-US" w:eastAsia="sv-SE"/>
        </w:rPr>
        <w:t>oracle</w:t>
      </w:r>
    </w:p>
    <w:p w14:paraId="63B91666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lastRenderedPageBreak/>
        <w:t xml:space="preserve">          ansible_port: 22</w:t>
      </w:r>
    </w:p>
    <w:p w14:paraId="4E9D2F0E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          ansible_ssh_private_key_file: ~/.ssh/ettsak_rsa</w:t>
      </w:r>
    </w:p>
    <w:p w14:paraId="7F230A6B" w14:textId="77777777" w:rsidR="006F384B" w:rsidRPr="006F384B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  vars:</w:t>
      </w:r>
    </w:p>
    <w:p w14:paraId="67EF98C1" w14:textId="7E539F02" w:rsidR="006F384B" w:rsidRPr="001B1834" w:rsidRDefault="006F384B" w:rsidP="006F384B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</w:pPr>
      <w:r w:rsidRPr="006F384B">
        <w:rPr>
          <w:rFonts w:ascii="Consolas" w:eastAsia="Times New Roman" w:hAnsi="Consolas" w:cs="Times New Roman"/>
          <w:color w:val="000000"/>
          <w:sz w:val="18"/>
          <w:szCs w:val="18"/>
          <w:lang w:val="en-US" w:eastAsia="sv-SE"/>
        </w:rPr>
        <w:t xml:space="preserve">    env_home: '{{ rdbms_inventory_dir }}'</w:t>
      </w:r>
    </w:p>
    <w:p w14:paraId="552B713A" w14:textId="4DFEC61A" w:rsidR="001B1834" w:rsidRDefault="001B1834">
      <w:pPr>
        <w:spacing w:after="260" w:line="260" w:lineRule="atLeast"/>
        <w:rPr>
          <w:rFonts w:asciiTheme="majorHAnsi" w:eastAsiaTheme="majorEastAsia" w:hAnsiTheme="majorHAnsi" w:cstheme="majorBidi"/>
          <w:b/>
          <w:bCs/>
          <w:color w:val="005AA0" w:themeColor="accent1"/>
          <w:sz w:val="36"/>
          <w:szCs w:val="28"/>
          <w:lang w:val="en-US"/>
        </w:rPr>
      </w:pPr>
    </w:p>
    <w:p w14:paraId="4202A2CB" w14:textId="77777777" w:rsidR="006F384B" w:rsidRDefault="006F384B">
      <w:pPr>
        <w:spacing w:after="260" w:line="260" w:lineRule="atLeast"/>
        <w:rPr>
          <w:rFonts w:asciiTheme="majorHAnsi" w:eastAsiaTheme="majorEastAsia" w:hAnsiTheme="majorHAnsi" w:cstheme="majorBidi"/>
          <w:b/>
          <w:bCs/>
          <w:color w:val="005AA0" w:themeColor="accent1"/>
          <w:sz w:val="36"/>
          <w:szCs w:val="28"/>
          <w:lang w:val="en-US"/>
        </w:rPr>
      </w:pPr>
    </w:p>
    <w:p w14:paraId="39DC1F71" w14:textId="615F086B" w:rsidR="006D40BE" w:rsidRDefault="00E47995" w:rsidP="006D40BE">
      <w:pPr>
        <w:pStyle w:val="Heading1"/>
        <w:rPr>
          <w:lang w:val="en-US"/>
        </w:rPr>
      </w:pPr>
      <w:bookmarkStart w:id="4" w:name="_Toc119320483"/>
      <w:r w:rsidRPr="004C687F">
        <w:rPr>
          <w:lang w:val="en-US"/>
        </w:rPr>
        <w:t xml:space="preserve">19c grid/ASM &amp; RDBMS installation on standalone </w:t>
      </w:r>
      <w:r w:rsidR="008D2098">
        <w:rPr>
          <w:lang w:val="en-US"/>
        </w:rPr>
        <w:t>on Linux</w:t>
      </w:r>
      <w:bookmarkEnd w:id="4"/>
    </w:p>
    <w:p w14:paraId="4CAF16D4" w14:textId="77777777" w:rsidR="006D40BE" w:rsidRDefault="006D40BE" w:rsidP="006D40BE">
      <w:pPr>
        <w:rPr>
          <w:lang w:val="en-US"/>
        </w:rPr>
      </w:pPr>
    </w:p>
    <w:p w14:paraId="740BA89E" w14:textId="5FD9B3DA" w:rsidR="006D40BE" w:rsidRDefault="006A44D3" w:rsidP="006D40BE">
      <w:pPr>
        <w:pStyle w:val="Heading2"/>
        <w:rPr>
          <w:lang w:val="en-US"/>
        </w:rPr>
      </w:pPr>
      <w:bookmarkStart w:id="5" w:name="_Toc119320484"/>
      <w:r w:rsidRPr="004C687F">
        <w:rPr>
          <w:lang w:val="en-US"/>
        </w:rPr>
        <w:t>19c grid/ASM &amp; RDBMS installation</w:t>
      </w:r>
      <w:bookmarkEnd w:id="5"/>
    </w:p>
    <w:p w14:paraId="7E509AEC" w14:textId="48F63290" w:rsidR="006D40BE" w:rsidRDefault="00824D33" w:rsidP="006D40BE">
      <w:pPr>
        <w:pStyle w:val="Heading3"/>
        <w:rPr>
          <w:lang w:val="en-US"/>
        </w:rPr>
      </w:pPr>
      <w:bookmarkStart w:id="6" w:name="_Toc119320485"/>
      <w:r>
        <w:rPr>
          <w:lang w:val="en-US"/>
        </w:rPr>
        <w:t xml:space="preserve">Ansible </w:t>
      </w:r>
      <w:r w:rsidR="006D40BE">
        <w:rPr>
          <w:lang w:val="en-US"/>
        </w:rPr>
        <w:t>playbook roles</w:t>
      </w:r>
      <w:r w:rsidR="00466DC4">
        <w:rPr>
          <w:lang w:val="en-US"/>
        </w:rPr>
        <w:t xml:space="preserve"> to </w:t>
      </w:r>
      <w:r w:rsidR="006A44D3" w:rsidRPr="004C687F">
        <w:rPr>
          <w:lang w:val="en-US"/>
        </w:rPr>
        <w:t>19c grid/ASM &amp; RDBMS installation</w:t>
      </w:r>
      <w:bookmarkEnd w:id="6"/>
    </w:p>
    <w:p w14:paraId="755454BB" w14:textId="77777777" w:rsidR="005C77A9" w:rsidRDefault="005C77A9" w:rsidP="005C77A9">
      <w:pPr>
        <w:rPr>
          <w:lang w:val="en-US"/>
        </w:rPr>
      </w:pPr>
    </w:p>
    <w:p w14:paraId="3F4373A8" w14:textId="6FE5E1E5" w:rsidR="005C77A9" w:rsidRPr="005C77A9" w:rsidRDefault="005C77A9" w:rsidP="005C77A9">
      <w:pPr>
        <w:rPr>
          <w:lang w:val="en-US"/>
        </w:rPr>
      </w:pPr>
      <w:r>
        <w:rPr>
          <w:lang w:val="en-US"/>
        </w:rPr>
        <w:t xml:space="preserve">The roles can be executed individually as a sequence </w:t>
      </w:r>
    </w:p>
    <w:p w14:paraId="19B8D943" w14:textId="77777777" w:rsidR="00824D33" w:rsidRDefault="00824D33" w:rsidP="00824D33">
      <w:pPr>
        <w:rPr>
          <w:lang w:val="en-US"/>
        </w:rPr>
      </w:pPr>
    </w:p>
    <w:p w14:paraId="73CB88BD" w14:textId="77777777" w:rsidR="003C1E54" w:rsidRPr="003C1E54" w:rsidRDefault="003C1E54" w:rsidP="003C1E54">
      <w:pPr>
        <w:pStyle w:val="ListParagraph"/>
        <w:numPr>
          <w:ilvl w:val="0"/>
          <w:numId w:val="15"/>
        </w:numPr>
        <w:rPr>
          <w:lang w:val="en-US"/>
        </w:rPr>
      </w:pPr>
      <w:r w:rsidRPr="003C1E54">
        <w:rPr>
          <w:lang w:val="en-US"/>
        </w:rPr>
        <w:t>prereqs</w:t>
      </w:r>
    </w:p>
    <w:p w14:paraId="424B7571" w14:textId="77777777" w:rsidR="003C1E54" w:rsidRPr="003C1E54" w:rsidRDefault="003C1E54" w:rsidP="003C1E54">
      <w:pPr>
        <w:pStyle w:val="ListParagraph"/>
        <w:numPr>
          <w:ilvl w:val="0"/>
          <w:numId w:val="15"/>
        </w:numPr>
        <w:rPr>
          <w:lang w:val="en-US"/>
        </w:rPr>
      </w:pPr>
      <w:r w:rsidRPr="003C1E54">
        <w:rPr>
          <w:lang w:val="en-US"/>
        </w:rPr>
        <w:t>grid_install</w:t>
      </w:r>
    </w:p>
    <w:p w14:paraId="5354707B" w14:textId="77777777" w:rsidR="003C1E54" w:rsidRPr="003C1E54" w:rsidRDefault="003C1E54" w:rsidP="003C1E54">
      <w:pPr>
        <w:pStyle w:val="ListParagraph"/>
        <w:numPr>
          <w:ilvl w:val="0"/>
          <w:numId w:val="15"/>
        </w:numPr>
        <w:rPr>
          <w:lang w:val="en-US"/>
        </w:rPr>
      </w:pPr>
      <w:r w:rsidRPr="003C1E54">
        <w:rPr>
          <w:lang w:val="en-US"/>
        </w:rPr>
        <w:t>add_disk_asm</w:t>
      </w:r>
    </w:p>
    <w:p w14:paraId="07877677" w14:textId="77777777" w:rsidR="003C1E54" w:rsidRPr="003C1E54" w:rsidRDefault="003C1E54" w:rsidP="003C1E54">
      <w:pPr>
        <w:pStyle w:val="ListParagraph"/>
        <w:numPr>
          <w:ilvl w:val="0"/>
          <w:numId w:val="15"/>
        </w:numPr>
        <w:rPr>
          <w:lang w:val="en-US"/>
        </w:rPr>
      </w:pPr>
      <w:r w:rsidRPr="003C1E54">
        <w:rPr>
          <w:lang w:val="en-US"/>
        </w:rPr>
        <w:t>rdbms_install</w:t>
      </w:r>
    </w:p>
    <w:p w14:paraId="70378A97" w14:textId="77777777" w:rsidR="00EC049C" w:rsidRDefault="00EC049C" w:rsidP="00EC049C">
      <w:pPr>
        <w:pStyle w:val="ListParagraph"/>
        <w:rPr>
          <w:lang w:val="en-US"/>
        </w:rPr>
      </w:pPr>
    </w:p>
    <w:p w14:paraId="1DCCB520" w14:textId="77777777" w:rsidR="005C77A9" w:rsidRDefault="005C77A9" w:rsidP="005C77A9">
      <w:pPr>
        <w:rPr>
          <w:lang w:val="en-US"/>
        </w:rPr>
      </w:pPr>
    </w:p>
    <w:p w14:paraId="4F3487BE" w14:textId="77777777" w:rsidR="00151F27" w:rsidRDefault="00456EA6" w:rsidP="006D40BE">
      <w:pPr>
        <w:pStyle w:val="Heading2"/>
        <w:rPr>
          <w:lang w:val="en-US"/>
        </w:rPr>
      </w:pPr>
      <w:bookmarkStart w:id="7" w:name="_Toc119320486"/>
      <w:r>
        <w:rPr>
          <w:lang w:val="en-US"/>
        </w:rPr>
        <w:t>Fist time setup</w:t>
      </w:r>
      <w:bookmarkEnd w:id="7"/>
    </w:p>
    <w:p w14:paraId="2D486642" w14:textId="77777777" w:rsidR="00151F27" w:rsidRDefault="00151F27" w:rsidP="00151F27">
      <w:pPr>
        <w:rPr>
          <w:lang w:val="en-US"/>
        </w:rPr>
      </w:pPr>
    </w:p>
    <w:p w14:paraId="6C75CFA0" w14:textId="77777777" w:rsidR="00151F27" w:rsidRDefault="00151F27" w:rsidP="00151F27">
      <w:pPr>
        <w:rPr>
          <w:lang w:val="en-US"/>
        </w:rPr>
      </w:pPr>
      <w:r>
        <w:rPr>
          <w:lang w:val="en-US"/>
        </w:rPr>
        <w:t>Ansible requires that the public key of the private/public key pair used to be distributed to the target hosts and users. The private key used by Ansible is stored in the environment metadata.</w:t>
      </w:r>
      <w:r w:rsidR="002C5E95">
        <w:rPr>
          <w:lang w:val="en-US"/>
        </w:rPr>
        <w:t xml:space="preserve"> The public key can also be extracted from the private key.</w:t>
      </w:r>
    </w:p>
    <w:p w14:paraId="39719A3F" w14:textId="5617898F" w:rsidR="009178C4" w:rsidRDefault="009178C4" w:rsidP="002C5E95">
      <w:pPr>
        <w:rPr>
          <w:lang w:val="en-US"/>
        </w:rPr>
      </w:pPr>
    </w:p>
    <w:p w14:paraId="60051E78" w14:textId="111D9775" w:rsidR="009178C4" w:rsidRDefault="009178C4" w:rsidP="002C5E95">
      <w:pPr>
        <w:rPr>
          <w:b/>
          <w:bCs/>
          <w:lang w:val="en-US"/>
        </w:rPr>
      </w:pPr>
      <w:r w:rsidRPr="009178C4">
        <w:rPr>
          <w:b/>
          <w:bCs/>
          <w:lang w:val="en-US"/>
        </w:rPr>
        <w:t>Build:</w:t>
      </w:r>
    </w:p>
    <w:p w14:paraId="374821FF" w14:textId="0A304368" w:rsidR="003C1E54" w:rsidRDefault="003C1E54" w:rsidP="002C5E95">
      <w:pPr>
        <w:rPr>
          <w:b/>
          <w:bCs/>
          <w:lang w:val="en-US"/>
        </w:rPr>
      </w:pPr>
    </w:p>
    <w:p w14:paraId="485D7551" w14:textId="77777777" w:rsidR="000F42D4" w:rsidRPr="000F42D4" w:rsidRDefault="000F42D4" w:rsidP="000F42D4">
      <w:pPr>
        <w:rPr>
          <w:lang w:val="en-US"/>
        </w:rPr>
      </w:pPr>
      <w:r w:rsidRPr="000F42D4">
        <w:rPr>
          <w:b/>
          <w:bCs/>
          <w:highlight w:val="yellow"/>
          <w:lang w:val="en-US"/>
        </w:rPr>
        <w:t>Note:</w:t>
      </w:r>
      <w:r w:rsidRPr="000F42D4">
        <w:rPr>
          <w:lang w:val="en-US"/>
        </w:rPr>
        <w:t xml:space="preserve"> Follow the instructions whcih are still required to run through root user or update the response files accordingly to take the execution of </w:t>
      </w:r>
      <w:r w:rsidRPr="000F42D4">
        <w:rPr>
          <w:b/>
          <w:bCs/>
          <w:lang w:val="en-US"/>
        </w:rPr>
        <w:t>root</w:t>
      </w:r>
      <w:r w:rsidRPr="000F42D4">
        <w:rPr>
          <w:lang w:val="en-US"/>
        </w:rPr>
        <w:t xml:space="preserve"> related scripts.</w:t>
      </w:r>
    </w:p>
    <w:p w14:paraId="7896B2FC" w14:textId="77777777" w:rsidR="000F42D4" w:rsidRDefault="000F42D4" w:rsidP="002C5E95">
      <w:pPr>
        <w:rPr>
          <w:b/>
          <w:bCs/>
          <w:lang w:val="en-US"/>
        </w:rPr>
      </w:pPr>
    </w:p>
    <w:p w14:paraId="76A9B9DB" w14:textId="15FDC2BD" w:rsidR="003C1E54" w:rsidRDefault="00A42ABE" w:rsidP="002C5E95">
      <w:pPr>
        <w:rPr>
          <w:b/>
          <w:bCs/>
          <w:lang w:val="en-US"/>
        </w:rPr>
      </w:pPr>
      <w:r>
        <w:rPr>
          <w:b/>
          <w:bCs/>
          <w:lang w:val="en-US"/>
        </w:rPr>
        <w:t>GRIDASM roles:</w:t>
      </w:r>
    </w:p>
    <w:p w14:paraId="406669E7" w14:textId="77777777" w:rsidR="00A42ABE" w:rsidRPr="00A42ABE" w:rsidRDefault="00A42ABE" w:rsidP="00A42ABE">
      <w:pPr>
        <w:pStyle w:val="ListParagraph"/>
        <w:numPr>
          <w:ilvl w:val="0"/>
          <w:numId w:val="15"/>
        </w:numPr>
        <w:rPr>
          <w:lang w:val="en-US"/>
        </w:rPr>
      </w:pPr>
      <w:r w:rsidRPr="00A42ABE">
        <w:rPr>
          <w:lang w:val="en-US"/>
        </w:rPr>
        <w:t>prereqs</w:t>
      </w:r>
    </w:p>
    <w:p w14:paraId="769C7452" w14:textId="77777777" w:rsidR="00A42ABE" w:rsidRPr="00A42ABE" w:rsidRDefault="00A42ABE" w:rsidP="00A42ABE">
      <w:pPr>
        <w:pStyle w:val="ListParagraph"/>
        <w:numPr>
          <w:ilvl w:val="0"/>
          <w:numId w:val="15"/>
        </w:numPr>
        <w:rPr>
          <w:lang w:val="en-US"/>
        </w:rPr>
      </w:pPr>
      <w:r w:rsidRPr="00A42ABE">
        <w:rPr>
          <w:lang w:val="en-US"/>
        </w:rPr>
        <w:t>grid_install</w:t>
      </w:r>
    </w:p>
    <w:p w14:paraId="66E56F29" w14:textId="77777777" w:rsidR="00A42ABE" w:rsidRPr="00A42ABE" w:rsidRDefault="00A42ABE" w:rsidP="00A42ABE">
      <w:pPr>
        <w:pStyle w:val="ListParagraph"/>
        <w:numPr>
          <w:ilvl w:val="0"/>
          <w:numId w:val="15"/>
        </w:numPr>
        <w:rPr>
          <w:lang w:val="en-US"/>
        </w:rPr>
      </w:pPr>
      <w:r w:rsidRPr="00A42ABE">
        <w:rPr>
          <w:lang w:val="en-US"/>
        </w:rPr>
        <w:t>add_disk_asm</w:t>
      </w:r>
    </w:p>
    <w:p w14:paraId="43247D24" w14:textId="19D61366" w:rsidR="00A42ABE" w:rsidRDefault="00A42ABE" w:rsidP="002C5E95">
      <w:pPr>
        <w:rPr>
          <w:b/>
          <w:bCs/>
          <w:lang w:val="nb-NO"/>
        </w:rPr>
      </w:pPr>
    </w:p>
    <w:p w14:paraId="44B2FD3B" w14:textId="6F14F259" w:rsidR="00A42ABE" w:rsidRDefault="00A42ABE" w:rsidP="002C5E95">
      <w:pPr>
        <w:rPr>
          <w:b/>
          <w:bCs/>
          <w:lang w:val="nb-NO"/>
        </w:rPr>
      </w:pPr>
      <w:r>
        <w:rPr>
          <w:b/>
          <w:bCs/>
          <w:lang w:val="nb-NO"/>
        </w:rPr>
        <w:lastRenderedPageBreak/>
        <w:t>RDBMS roles:</w:t>
      </w:r>
    </w:p>
    <w:p w14:paraId="5F80A9F2" w14:textId="77777777" w:rsidR="00A42ABE" w:rsidRPr="00A42ABE" w:rsidRDefault="00A42ABE" w:rsidP="00A42ABE">
      <w:pPr>
        <w:pStyle w:val="ListParagraph"/>
        <w:numPr>
          <w:ilvl w:val="0"/>
          <w:numId w:val="15"/>
        </w:numPr>
        <w:rPr>
          <w:lang w:val="en-US"/>
        </w:rPr>
      </w:pPr>
      <w:r w:rsidRPr="00A42ABE">
        <w:rPr>
          <w:lang w:val="en-US"/>
        </w:rPr>
        <w:t>rdbms_install</w:t>
      </w:r>
    </w:p>
    <w:p w14:paraId="11A2402A" w14:textId="2E26AFD8" w:rsidR="00A42ABE" w:rsidRDefault="00A42ABE" w:rsidP="002C5E95">
      <w:pPr>
        <w:rPr>
          <w:b/>
          <w:bCs/>
          <w:lang w:val="nb-NO"/>
        </w:rPr>
      </w:pPr>
    </w:p>
    <w:p w14:paraId="71E017C0" w14:textId="77777777" w:rsidR="009178C4" w:rsidRPr="000F42D4" w:rsidRDefault="009178C4" w:rsidP="002C5E95">
      <w:pPr>
        <w:rPr>
          <w:lang w:val="en-US"/>
        </w:rPr>
      </w:pPr>
    </w:p>
    <w:p w14:paraId="38D15A7A" w14:textId="3A8A6A72" w:rsidR="00941AAF" w:rsidRDefault="003C1E54" w:rsidP="002C5E95">
      <w:pPr>
        <w:rPr>
          <w:lang w:val="en-US"/>
        </w:rPr>
      </w:pPr>
      <w:r>
        <w:rPr>
          <w:noProof/>
        </w:rPr>
        <w:drawing>
          <wp:inline distT="0" distB="0" distL="0" distR="0" wp14:anchorId="2F7B9393" wp14:editId="32D928FF">
            <wp:extent cx="4859655" cy="20974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538B97C" w14:textId="1C30BF63" w:rsidR="004A49DF" w:rsidRDefault="004A49DF" w:rsidP="002C5E95">
      <w:pPr>
        <w:rPr>
          <w:lang w:val="en-US"/>
        </w:rPr>
      </w:pPr>
    </w:p>
    <w:p w14:paraId="3F764FD3" w14:textId="6B7DFACA" w:rsidR="00DE51C7" w:rsidRDefault="003C1E54" w:rsidP="00DE51C7">
      <w:pPr>
        <w:rPr>
          <w:lang w:val="en-US"/>
        </w:rPr>
      </w:pPr>
      <w:r>
        <w:rPr>
          <w:noProof/>
        </w:rPr>
        <w:drawing>
          <wp:inline distT="0" distB="0" distL="0" distR="0" wp14:anchorId="7CB91348" wp14:editId="29A3EF3C">
            <wp:extent cx="4859655" cy="3112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1483" w14:textId="531ECC9E" w:rsidR="000F42D4" w:rsidRDefault="000F42D4" w:rsidP="00DE51C7">
      <w:pPr>
        <w:rPr>
          <w:lang w:val="en-US"/>
        </w:rPr>
      </w:pPr>
    </w:p>
    <w:p w14:paraId="5F9C99DF" w14:textId="446A835C" w:rsidR="000F42D4" w:rsidRDefault="000F42D4" w:rsidP="00DE51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21B10E" wp14:editId="1CE8E85B">
            <wp:extent cx="4859655" cy="30333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3F95" w14:textId="0C09D63B" w:rsidR="000F42D4" w:rsidRDefault="000F42D4" w:rsidP="00DE51C7">
      <w:pPr>
        <w:rPr>
          <w:lang w:val="en-US"/>
        </w:rPr>
      </w:pPr>
      <w:r>
        <w:rPr>
          <w:noProof/>
        </w:rPr>
        <w:drawing>
          <wp:inline distT="0" distB="0" distL="0" distR="0" wp14:anchorId="706C5246" wp14:editId="4E7321AD">
            <wp:extent cx="4859655" cy="33350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66EB" w14:textId="31DFC1D1" w:rsidR="008366A4" w:rsidRDefault="008366A4" w:rsidP="00DE51C7">
      <w:pPr>
        <w:rPr>
          <w:lang w:val="en-US"/>
        </w:rPr>
      </w:pPr>
    </w:p>
    <w:p w14:paraId="701B2BD7" w14:textId="40AA69BA" w:rsidR="000F42D4" w:rsidRDefault="000F42D4" w:rsidP="00DE51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4A6ECDE" wp14:editId="1E9E8EB8">
            <wp:extent cx="4859655" cy="25425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9655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2CFF" w14:textId="77777777" w:rsidR="000F42D4" w:rsidRDefault="000F42D4" w:rsidP="00DE51C7">
      <w:pPr>
        <w:rPr>
          <w:lang w:val="en-US"/>
        </w:rPr>
      </w:pPr>
    </w:p>
    <w:p w14:paraId="088CFD9F" w14:textId="3532446B" w:rsidR="008366A4" w:rsidRPr="00DE51C7" w:rsidRDefault="008366A4" w:rsidP="00DE51C7">
      <w:pPr>
        <w:rPr>
          <w:lang w:val="en-US"/>
        </w:rPr>
      </w:pPr>
      <w:r>
        <w:rPr>
          <w:lang w:val="en-US"/>
        </w:rPr>
        <w:t>*********************************************End of the Document*************************</w:t>
      </w:r>
    </w:p>
    <w:sectPr w:rsidR="008366A4" w:rsidRPr="00DE51C7" w:rsidSect="004C3C34">
      <w:headerReference w:type="default" r:id="rId23"/>
      <w:footerReference w:type="default" r:id="rId24"/>
      <w:pgSz w:w="11906" w:h="16838"/>
      <w:pgMar w:top="2325" w:right="2835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06E2B" w14:textId="77777777" w:rsidR="004D07E3" w:rsidRDefault="004D07E3" w:rsidP="00ED6C6F">
      <w:r>
        <w:separator/>
      </w:r>
    </w:p>
  </w:endnote>
  <w:endnote w:type="continuationSeparator" w:id="0">
    <w:p w14:paraId="30DF8F84" w14:textId="77777777" w:rsidR="004D07E3" w:rsidRDefault="004D07E3" w:rsidP="00ED6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tro Cond">
    <w:altName w:val="Arial"/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E728E" w14:textId="4B00B057" w:rsidR="00204321" w:rsidRDefault="002E14C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479CDAC" wp14:editId="62E026F4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10" name="MSIPCM153e4bf2b40283dc43521fe5" descr="{&quot;HashCode&quot;:-115330794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AC42D28" w14:textId="5F0D4D21" w:rsidR="002E14C6" w:rsidRPr="009B07D0" w:rsidRDefault="009B07D0" w:rsidP="009B07D0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9B07D0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9CDAC" id="_x0000_t202" coordsize="21600,21600" o:spt="202" path="m,l,21600r21600,l21600,xe">
              <v:stroke joinstyle="miter"/>
              <v:path gradientshapeok="t" o:connecttype="rect"/>
            </v:shapetype>
            <v:shape id="MSIPCM153e4bf2b40283dc43521fe5" o:spid="_x0000_s1026" type="#_x0000_t202" alt="{&quot;HashCode&quot;:-1153307947,&quot;Height&quot;:841.0,&quot;Width&quot;:595.0,&quot;Placement&quot;:&quot;Footer&quot;,&quot;Index&quot;:&quot;Primary&quot;,&quot;Section&quot;:1,&quot;Top&quot;:0.0,&quot;Left&quot;:0.0}" style="position:absolute;margin-left:0;margin-top:805.4pt;width:595.3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<v:textbox inset=",0,,0">
                <w:txbxContent>
                  <w:p w14:paraId="6AC42D28" w14:textId="5F0D4D21" w:rsidR="002E14C6" w:rsidRPr="009B07D0" w:rsidRDefault="009B07D0" w:rsidP="009B07D0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9B07D0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0432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1AA107" wp14:editId="5CFF47CE">
              <wp:simplePos x="0" y="0"/>
              <wp:positionH relativeFrom="column">
                <wp:posOffset>-900430</wp:posOffset>
              </wp:positionH>
              <wp:positionV relativeFrom="paragraph">
                <wp:posOffset>92948</wp:posOffset>
              </wp:positionV>
              <wp:extent cx="7560310" cy="273447"/>
              <wp:effectExtent l="0" t="0" r="21590" b="1270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447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B304B1C" w14:textId="77777777" w:rsidR="00204321" w:rsidRDefault="0020432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1AA107" id="Text Box 8" o:spid="_x0000_s1027" type="#_x0000_t202" style="position:absolute;margin-left:-70.9pt;margin-top:7.3pt;width:595.3pt;height:2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" filled="f" strokeweight=".5pt">
              <v:textbox>
                <w:txbxContent>
                  <w:p w14:paraId="7B304B1C" w14:textId="77777777" w:rsidR="00204321" w:rsidRDefault="00204321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26865" w14:textId="77777777" w:rsidR="004D07E3" w:rsidRDefault="004D07E3" w:rsidP="00ED6C6F">
      <w:r>
        <w:separator/>
      </w:r>
    </w:p>
  </w:footnote>
  <w:footnote w:type="continuationSeparator" w:id="0">
    <w:p w14:paraId="55E577D6" w14:textId="77777777" w:rsidR="004D07E3" w:rsidRDefault="004D07E3" w:rsidP="00ED6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28" w:type="dxa"/>
      </w:tblCellMar>
      <w:tblLook w:val="04A0" w:firstRow="1" w:lastRow="0" w:firstColumn="1" w:lastColumn="0" w:noHBand="0" w:noVBand="1"/>
    </w:tblPr>
    <w:tblGrid>
      <w:gridCol w:w="4948"/>
      <w:gridCol w:w="1412"/>
      <w:gridCol w:w="1642"/>
      <w:gridCol w:w="1637"/>
    </w:tblGrid>
    <w:tr w:rsidR="004D07E3" w:rsidRPr="00DF1784" w14:paraId="795628FD" w14:textId="77777777" w:rsidTr="005B4753">
      <w:trPr>
        <w:trHeight w:hRule="exact" w:val="170"/>
      </w:trPr>
      <w:sdt>
        <w:sdtPr>
          <w:rPr>
            <w:sz w:val="12"/>
          </w:rPr>
          <w:tag w:val="logo"/>
          <w:id w:val="-1003967671"/>
        </w:sdtPr>
        <w:sdtEndPr/>
        <w:sdtContent>
          <w:tc>
            <w:tcPr>
              <w:tcW w:w="4961" w:type="dxa"/>
              <w:vMerge w:val="restart"/>
            </w:tcPr>
            <w:p w14:paraId="6C5BE340" w14:textId="77777777" w:rsidR="004D07E3" w:rsidRPr="00DF1784" w:rsidRDefault="004D07E3" w:rsidP="00E73317">
              <w:pPr>
                <w:pStyle w:val="Header"/>
                <w:spacing w:before="120"/>
                <w:rPr>
                  <w:sz w:val="12"/>
                  <w:lang w:val="en-US"/>
                </w:rPr>
              </w:pPr>
              <w:r>
                <w:rPr>
                  <w:noProof/>
                  <w:sz w:val="12"/>
                  <w:lang w:eastAsia="sv-SE"/>
                </w:rPr>
                <w:drawing>
                  <wp:inline distT="0" distB="0" distL="0" distR="0" wp14:anchorId="53C9637D" wp14:editId="6FFA9FE1">
                    <wp:extent cx="2520337" cy="574675"/>
                    <wp:effectExtent l="0" t="0" r="0" b="0"/>
                    <wp:docPr id="2" name="Bildobjek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20337" cy="57467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1417" w:type="dxa"/>
          <w:tcBorders>
            <w:bottom w:val="single" w:sz="18" w:space="0" w:color="005AA0" w:themeColor="accent1"/>
          </w:tcBorders>
        </w:tcPr>
        <w:p w14:paraId="1C29F74D" w14:textId="77777777" w:rsidR="004D07E3" w:rsidRPr="00DF1784" w:rsidRDefault="004D07E3">
          <w:pPr>
            <w:pStyle w:val="Header"/>
            <w:rPr>
              <w:sz w:val="12"/>
              <w:lang w:val="en-US"/>
            </w:rPr>
          </w:pPr>
        </w:p>
      </w:tc>
      <w:tc>
        <w:tcPr>
          <w:tcW w:w="1644" w:type="dxa"/>
          <w:tcBorders>
            <w:bottom w:val="single" w:sz="18" w:space="0" w:color="005AA0" w:themeColor="accent1"/>
          </w:tcBorders>
        </w:tcPr>
        <w:p w14:paraId="110111ED" w14:textId="77777777" w:rsidR="004D07E3" w:rsidRPr="00DF1784" w:rsidRDefault="004D07E3">
          <w:pPr>
            <w:pStyle w:val="Header"/>
            <w:rPr>
              <w:sz w:val="12"/>
              <w:lang w:val="en-US"/>
            </w:rPr>
          </w:pPr>
        </w:p>
      </w:tc>
      <w:tc>
        <w:tcPr>
          <w:tcW w:w="1644" w:type="dxa"/>
          <w:tcBorders>
            <w:bottom w:val="single" w:sz="18" w:space="0" w:color="005AA0" w:themeColor="accent1"/>
          </w:tcBorders>
        </w:tcPr>
        <w:p w14:paraId="7119797A" w14:textId="77777777" w:rsidR="004D07E3" w:rsidRPr="00DF1784" w:rsidRDefault="004D07E3">
          <w:pPr>
            <w:pStyle w:val="Header"/>
            <w:rPr>
              <w:sz w:val="12"/>
              <w:lang w:val="en-US"/>
            </w:rPr>
          </w:pPr>
        </w:p>
      </w:tc>
    </w:tr>
    <w:tr w:rsidR="004D07E3" w14:paraId="59354728" w14:textId="77777777" w:rsidTr="005B4753">
      <w:trPr>
        <w:trHeight w:val="255"/>
      </w:trPr>
      <w:tc>
        <w:tcPr>
          <w:tcW w:w="4961" w:type="dxa"/>
          <w:vMerge/>
        </w:tcPr>
        <w:p w14:paraId="796F72DC" w14:textId="77777777" w:rsidR="004D07E3" w:rsidRPr="00DF1784" w:rsidRDefault="004D07E3">
          <w:pPr>
            <w:pStyle w:val="Header"/>
            <w:rPr>
              <w:sz w:val="18"/>
              <w:lang w:val="en-US"/>
            </w:rPr>
          </w:pPr>
        </w:p>
      </w:tc>
      <w:tc>
        <w:tcPr>
          <w:tcW w:w="1417" w:type="dxa"/>
          <w:tcBorders>
            <w:top w:val="single" w:sz="18" w:space="0" w:color="005AA0" w:themeColor="accent1"/>
          </w:tcBorders>
          <w:vAlign w:val="bottom"/>
        </w:tcPr>
        <w:p w14:paraId="439652FD" w14:textId="77777777" w:rsidR="004D07E3" w:rsidRPr="00B66F36" w:rsidRDefault="004D07E3" w:rsidP="00F82756">
          <w:pPr>
            <w:pStyle w:val="Header"/>
            <w:jc w:val="right"/>
            <w:rPr>
              <w:rFonts w:asciiTheme="majorHAnsi" w:hAnsiTheme="majorHAnsi"/>
              <w:b/>
              <w:color w:val="005AA0" w:themeColor="accent1"/>
            </w:rPr>
          </w:pPr>
          <w:r w:rsidRPr="00B66F36">
            <w:rPr>
              <w:rFonts w:asciiTheme="majorHAnsi" w:hAnsiTheme="majorHAnsi"/>
              <w:b/>
              <w:color w:val="005AA0" w:themeColor="accent1"/>
            </w:rPr>
            <w:t>Dokumentnamn</w:t>
          </w:r>
        </w:p>
      </w:tc>
      <w:tc>
        <w:tcPr>
          <w:tcW w:w="1644" w:type="dxa"/>
          <w:tcBorders>
            <w:top w:val="single" w:sz="18" w:space="0" w:color="005AA0" w:themeColor="accent1"/>
          </w:tcBorders>
          <w:vAlign w:val="bottom"/>
        </w:tcPr>
        <w:p w14:paraId="78FA917E" w14:textId="77777777" w:rsidR="004D07E3" w:rsidRPr="00B66F36" w:rsidRDefault="004D07E3" w:rsidP="00F82756">
          <w:pPr>
            <w:pStyle w:val="Header"/>
            <w:jc w:val="right"/>
            <w:rPr>
              <w:rFonts w:asciiTheme="majorHAnsi" w:hAnsiTheme="majorHAnsi"/>
              <w:b/>
              <w:color w:val="005AA0" w:themeColor="accent1"/>
            </w:rPr>
          </w:pPr>
          <w:r w:rsidRPr="00B66F36">
            <w:rPr>
              <w:rFonts w:asciiTheme="majorHAnsi" w:hAnsiTheme="majorHAnsi"/>
              <w:b/>
              <w:color w:val="005AA0" w:themeColor="accent1"/>
            </w:rPr>
            <w:t>Version</w:t>
          </w:r>
        </w:p>
      </w:tc>
      <w:tc>
        <w:tcPr>
          <w:tcW w:w="1644" w:type="dxa"/>
          <w:tcBorders>
            <w:top w:val="single" w:sz="18" w:space="0" w:color="005AA0" w:themeColor="accent1"/>
          </w:tcBorders>
          <w:vAlign w:val="bottom"/>
        </w:tcPr>
        <w:p w14:paraId="3FAC89F5" w14:textId="77777777" w:rsidR="004D07E3" w:rsidRPr="00B66F36" w:rsidRDefault="004D07E3" w:rsidP="00F82756">
          <w:pPr>
            <w:pStyle w:val="Header"/>
            <w:jc w:val="right"/>
            <w:rPr>
              <w:rFonts w:asciiTheme="majorHAnsi" w:hAnsiTheme="majorHAnsi"/>
              <w:b/>
              <w:color w:val="005AA0" w:themeColor="accent1"/>
            </w:rPr>
          </w:pPr>
          <w:r w:rsidRPr="00B66F36">
            <w:rPr>
              <w:rFonts w:asciiTheme="majorHAnsi" w:hAnsiTheme="majorHAnsi"/>
              <w:b/>
              <w:color w:val="005AA0" w:themeColor="accent1"/>
            </w:rPr>
            <w:t>Sidnummer</w:t>
          </w:r>
        </w:p>
      </w:tc>
    </w:tr>
    <w:tr w:rsidR="004D07E3" w14:paraId="4F923E33" w14:textId="77777777" w:rsidTr="005B4753">
      <w:trPr>
        <w:trHeight w:val="227"/>
      </w:trPr>
      <w:tc>
        <w:tcPr>
          <w:tcW w:w="4961" w:type="dxa"/>
          <w:vMerge/>
        </w:tcPr>
        <w:p w14:paraId="6BF7AA7C" w14:textId="77777777" w:rsidR="004D07E3" w:rsidRPr="004C3C34" w:rsidRDefault="004D07E3">
          <w:pPr>
            <w:pStyle w:val="Header"/>
            <w:rPr>
              <w:sz w:val="18"/>
            </w:rPr>
          </w:pPr>
        </w:p>
      </w:tc>
      <w:tc>
        <w:tcPr>
          <w:tcW w:w="1417" w:type="dxa"/>
        </w:tcPr>
        <w:p w14:paraId="175458E7" w14:textId="77777777" w:rsidR="004D07E3" w:rsidRPr="00EC0BBC" w:rsidRDefault="00B3351C" w:rsidP="00EC0BBC">
          <w:pPr>
            <w:pStyle w:val="Sidhuvudbl"/>
          </w:pPr>
          <w:sdt>
            <w:sdtPr>
              <w:alias w:val="Dokumentnamn"/>
              <w:tag w:val="cntDokumentnamn/2col"/>
              <w:id w:val="2079018749"/>
              <w:placeholder>
                <w:docPart w:val="5CC015EE51F143288AD15499E3406EF1"/>
              </w:placeholder>
            </w:sdtPr>
            <w:sdtEndPr/>
            <w:sdtContent>
              <w:r w:rsidR="004D07E3">
                <w:t>EttSakEnv</w:t>
              </w:r>
            </w:sdtContent>
          </w:sdt>
        </w:p>
      </w:tc>
      <w:tc>
        <w:tcPr>
          <w:tcW w:w="1644" w:type="dxa"/>
        </w:tcPr>
        <w:p w14:paraId="19E34127" w14:textId="77777777" w:rsidR="004D07E3" w:rsidRPr="00EC0BBC" w:rsidRDefault="00B3351C" w:rsidP="00EC0BBC">
          <w:pPr>
            <w:pStyle w:val="Sidhuvudbl"/>
          </w:pPr>
          <w:sdt>
            <w:sdtPr>
              <w:alias w:val="Version"/>
              <w:tag w:val="cntVersion"/>
              <w:id w:val="-528481157"/>
              <w:placeholder>
                <w:docPart w:val="E86EADE2FA8B49F7AA1D33EB240F06E5"/>
              </w:placeholder>
            </w:sdtPr>
            <w:sdtEndPr/>
            <w:sdtContent>
              <w:r w:rsidR="004D07E3">
                <w:t>1.0</w:t>
              </w:r>
            </w:sdtContent>
          </w:sdt>
        </w:p>
      </w:tc>
      <w:tc>
        <w:tcPr>
          <w:tcW w:w="1644" w:type="dxa"/>
        </w:tcPr>
        <w:p w14:paraId="3E474797" w14:textId="77777777" w:rsidR="004D07E3" w:rsidRPr="00672724" w:rsidRDefault="004D07E3" w:rsidP="00CA3181">
          <w:pPr>
            <w:pStyle w:val="Header"/>
            <w:jc w:val="right"/>
            <w:rPr>
              <w:color w:val="005AA0" w:themeColor="accent1"/>
              <w:szCs w:val="14"/>
            </w:rPr>
          </w:pPr>
          <w:r w:rsidRPr="00672724">
            <w:rPr>
              <w:color w:val="005AA0" w:themeColor="accent1"/>
              <w:szCs w:val="14"/>
            </w:rPr>
            <w:fldChar w:fldCharType="begin"/>
          </w:r>
          <w:r w:rsidRPr="00672724">
            <w:rPr>
              <w:color w:val="005AA0" w:themeColor="accent1"/>
              <w:szCs w:val="14"/>
            </w:rPr>
            <w:instrText>PAGE   \* MERGEFORMAT</w:instrText>
          </w:r>
          <w:r w:rsidRPr="00672724">
            <w:rPr>
              <w:color w:val="005AA0" w:themeColor="accent1"/>
              <w:szCs w:val="14"/>
            </w:rPr>
            <w:fldChar w:fldCharType="separate"/>
          </w:r>
          <w:r>
            <w:rPr>
              <w:noProof/>
              <w:color w:val="005AA0" w:themeColor="accent1"/>
              <w:szCs w:val="14"/>
            </w:rPr>
            <w:t>1</w:t>
          </w:r>
          <w:r w:rsidRPr="00672724">
            <w:rPr>
              <w:color w:val="005AA0" w:themeColor="accent1"/>
              <w:szCs w:val="14"/>
            </w:rPr>
            <w:fldChar w:fldCharType="end"/>
          </w:r>
          <w:r w:rsidRPr="00672724">
            <w:rPr>
              <w:color w:val="005AA0" w:themeColor="accent1"/>
              <w:szCs w:val="14"/>
            </w:rPr>
            <w:t xml:space="preserve"> (</w:t>
          </w:r>
          <w:r w:rsidRPr="00672724">
            <w:rPr>
              <w:color w:val="005AA0" w:themeColor="accent1"/>
              <w:szCs w:val="14"/>
            </w:rPr>
            <w:fldChar w:fldCharType="begin"/>
          </w:r>
          <w:r w:rsidRPr="00672724">
            <w:rPr>
              <w:color w:val="005AA0" w:themeColor="accent1"/>
              <w:szCs w:val="14"/>
            </w:rPr>
            <w:instrText xml:space="preserve"> NUMPAGES   \* MERGEFORMAT </w:instrText>
          </w:r>
          <w:r w:rsidRPr="00672724">
            <w:rPr>
              <w:color w:val="005AA0" w:themeColor="accent1"/>
              <w:szCs w:val="14"/>
            </w:rPr>
            <w:fldChar w:fldCharType="separate"/>
          </w:r>
          <w:r>
            <w:rPr>
              <w:noProof/>
              <w:color w:val="005AA0" w:themeColor="accent1"/>
              <w:szCs w:val="14"/>
            </w:rPr>
            <w:t>17</w:t>
          </w:r>
          <w:r w:rsidRPr="00672724">
            <w:rPr>
              <w:color w:val="005AA0" w:themeColor="accent1"/>
              <w:szCs w:val="14"/>
            </w:rPr>
            <w:fldChar w:fldCharType="end"/>
          </w:r>
          <w:r w:rsidRPr="00672724">
            <w:rPr>
              <w:color w:val="005AA0" w:themeColor="accent1"/>
              <w:szCs w:val="14"/>
            </w:rPr>
            <w:t>)</w:t>
          </w:r>
        </w:p>
      </w:tc>
    </w:tr>
    <w:tr w:rsidR="004D07E3" w14:paraId="3BFF1026" w14:textId="77777777" w:rsidTr="005B4753">
      <w:trPr>
        <w:trHeight w:val="312"/>
      </w:trPr>
      <w:tc>
        <w:tcPr>
          <w:tcW w:w="4961" w:type="dxa"/>
          <w:vMerge/>
        </w:tcPr>
        <w:p w14:paraId="38691C45" w14:textId="77777777" w:rsidR="004D07E3" w:rsidRPr="004C3C34" w:rsidRDefault="004D07E3">
          <w:pPr>
            <w:pStyle w:val="Header"/>
            <w:rPr>
              <w:sz w:val="18"/>
            </w:rPr>
          </w:pPr>
        </w:p>
      </w:tc>
      <w:tc>
        <w:tcPr>
          <w:tcW w:w="1417" w:type="dxa"/>
          <w:vAlign w:val="bottom"/>
        </w:tcPr>
        <w:p w14:paraId="336E5291" w14:textId="77777777" w:rsidR="004D07E3" w:rsidRPr="00B66F36" w:rsidRDefault="004D07E3" w:rsidP="00F82756">
          <w:pPr>
            <w:pStyle w:val="Header"/>
            <w:jc w:val="right"/>
            <w:rPr>
              <w:rFonts w:asciiTheme="majorHAnsi" w:hAnsiTheme="majorHAnsi"/>
              <w:b/>
              <w:color w:val="005AA0" w:themeColor="accent1"/>
              <w:szCs w:val="14"/>
            </w:rPr>
          </w:pPr>
          <w:r w:rsidRPr="00B66F36">
            <w:rPr>
              <w:rFonts w:asciiTheme="majorHAnsi" w:hAnsiTheme="majorHAnsi"/>
              <w:b/>
              <w:color w:val="005AA0" w:themeColor="accent1"/>
              <w:szCs w:val="14"/>
            </w:rPr>
            <w:t>Avdelning/Grupp</w:t>
          </w:r>
        </w:p>
      </w:tc>
      <w:tc>
        <w:tcPr>
          <w:tcW w:w="1644" w:type="dxa"/>
          <w:vAlign w:val="bottom"/>
        </w:tcPr>
        <w:p w14:paraId="2A6253CD" w14:textId="77777777" w:rsidR="004D07E3" w:rsidRPr="00B66F36" w:rsidRDefault="004D07E3" w:rsidP="00F82756">
          <w:pPr>
            <w:pStyle w:val="Header"/>
            <w:jc w:val="right"/>
            <w:rPr>
              <w:rFonts w:asciiTheme="majorHAnsi" w:hAnsiTheme="majorHAnsi"/>
              <w:b/>
              <w:color w:val="005AA0" w:themeColor="accent1"/>
              <w:szCs w:val="14"/>
            </w:rPr>
          </w:pPr>
          <w:r w:rsidRPr="00B66F36">
            <w:rPr>
              <w:rFonts w:asciiTheme="majorHAnsi" w:hAnsiTheme="majorHAnsi"/>
              <w:b/>
              <w:color w:val="005AA0" w:themeColor="accent1"/>
              <w:szCs w:val="14"/>
            </w:rPr>
            <w:t>Delsystem/Delprojekt</w:t>
          </w:r>
        </w:p>
      </w:tc>
      <w:tc>
        <w:tcPr>
          <w:tcW w:w="1644" w:type="dxa"/>
          <w:vAlign w:val="bottom"/>
        </w:tcPr>
        <w:p w14:paraId="1935B21F" w14:textId="77777777" w:rsidR="004D07E3" w:rsidRPr="00B66F36" w:rsidRDefault="004D07E3" w:rsidP="00F82756">
          <w:pPr>
            <w:pStyle w:val="Header"/>
            <w:jc w:val="right"/>
            <w:rPr>
              <w:rFonts w:asciiTheme="majorHAnsi" w:hAnsiTheme="majorHAnsi"/>
              <w:b/>
              <w:color w:val="005AA0" w:themeColor="accent1"/>
              <w:szCs w:val="14"/>
            </w:rPr>
          </w:pPr>
          <w:r w:rsidRPr="00B66F36">
            <w:rPr>
              <w:rFonts w:asciiTheme="majorHAnsi" w:hAnsiTheme="majorHAnsi"/>
              <w:b/>
              <w:color w:val="005AA0" w:themeColor="accent1"/>
              <w:szCs w:val="14"/>
            </w:rPr>
            <w:t>Datum</w:t>
          </w:r>
        </w:p>
      </w:tc>
    </w:tr>
    <w:tr w:rsidR="004D07E3" w14:paraId="276B123B" w14:textId="77777777" w:rsidTr="005B4753">
      <w:trPr>
        <w:trHeight w:val="227"/>
      </w:trPr>
      <w:tc>
        <w:tcPr>
          <w:tcW w:w="4961" w:type="dxa"/>
          <w:vMerge/>
        </w:tcPr>
        <w:p w14:paraId="431B672F" w14:textId="77777777" w:rsidR="004D07E3" w:rsidRPr="004C3C34" w:rsidRDefault="004D07E3">
          <w:pPr>
            <w:pStyle w:val="Header"/>
            <w:rPr>
              <w:sz w:val="18"/>
            </w:rPr>
          </w:pPr>
        </w:p>
      </w:tc>
      <w:sdt>
        <w:sdtPr>
          <w:alias w:val="Avdelning/Grupp"/>
          <w:tag w:val="cntAvdelning"/>
          <w:id w:val="1145159396"/>
        </w:sdtPr>
        <w:sdtEndPr/>
        <w:sdtContent>
          <w:tc>
            <w:tcPr>
              <w:tcW w:w="1417" w:type="dxa"/>
            </w:tcPr>
            <w:p w14:paraId="0D5246B3" w14:textId="77777777" w:rsidR="004D07E3" w:rsidRPr="00EC0BBC" w:rsidRDefault="004D07E3" w:rsidP="00EC0BBC">
              <w:pPr>
                <w:pStyle w:val="Sidhuvudbl"/>
              </w:pPr>
              <w:r>
                <w:t xml:space="preserve"> </w:t>
              </w:r>
            </w:p>
          </w:tc>
        </w:sdtContent>
      </w:sdt>
      <w:sdt>
        <w:sdtPr>
          <w:alias w:val="Delsystem/Delprojekt"/>
          <w:tag w:val="cntDelsystem"/>
          <w:id w:val="1836030385"/>
        </w:sdtPr>
        <w:sdtEndPr/>
        <w:sdtContent>
          <w:tc>
            <w:tcPr>
              <w:tcW w:w="1644" w:type="dxa"/>
            </w:tcPr>
            <w:p w14:paraId="286F0597" w14:textId="77777777" w:rsidR="004D07E3" w:rsidRPr="00EC0BBC" w:rsidRDefault="004D07E3" w:rsidP="00EC0BBC">
              <w:pPr>
                <w:pStyle w:val="Sidhuvudbl"/>
              </w:pPr>
              <w:r>
                <w:t xml:space="preserve"> </w:t>
              </w:r>
            </w:p>
          </w:tc>
        </w:sdtContent>
      </w:sdt>
      <w:sdt>
        <w:sdtPr>
          <w:alias w:val="Datum"/>
          <w:tag w:val="cntDatum/standard=currentdate"/>
          <w:id w:val="-1224833170"/>
        </w:sdtPr>
        <w:sdtEndPr/>
        <w:sdtContent>
          <w:tc>
            <w:tcPr>
              <w:tcW w:w="1644" w:type="dxa"/>
            </w:tcPr>
            <w:p w14:paraId="46362D0C" w14:textId="1E644FDD" w:rsidR="004D07E3" w:rsidRPr="00EC0BBC" w:rsidRDefault="002E14C6" w:rsidP="00DA7CC8">
              <w:pPr>
                <w:pStyle w:val="Sidhuvudbl"/>
              </w:pPr>
              <w:r>
                <w:t>2022-03-08</w:t>
              </w:r>
            </w:p>
          </w:tc>
        </w:sdtContent>
      </w:sdt>
    </w:tr>
    <w:tr w:rsidR="004D07E3" w14:paraId="2BF40D75" w14:textId="77777777" w:rsidTr="005B4753">
      <w:trPr>
        <w:trHeight w:val="312"/>
      </w:trPr>
      <w:tc>
        <w:tcPr>
          <w:tcW w:w="4961" w:type="dxa"/>
          <w:vMerge/>
        </w:tcPr>
        <w:p w14:paraId="51A7385A" w14:textId="77777777" w:rsidR="004D07E3" w:rsidRPr="004C3C34" w:rsidRDefault="004D07E3">
          <w:pPr>
            <w:pStyle w:val="Header"/>
            <w:rPr>
              <w:sz w:val="18"/>
            </w:rPr>
          </w:pPr>
        </w:p>
      </w:tc>
      <w:tc>
        <w:tcPr>
          <w:tcW w:w="1417" w:type="dxa"/>
          <w:vAlign w:val="bottom"/>
        </w:tcPr>
        <w:p w14:paraId="1729A326" w14:textId="77777777" w:rsidR="004D07E3" w:rsidRPr="00672724" w:rsidRDefault="004D07E3" w:rsidP="00CB7FF8">
          <w:pPr>
            <w:pStyle w:val="Header"/>
            <w:jc w:val="right"/>
            <w:rPr>
              <w:color w:val="005AA0" w:themeColor="accent1"/>
              <w:sz w:val="18"/>
            </w:rPr>
          </w:pPr>
        </w:p>
      </w:tc>
      <w:tc>
        <w:tcPr>
          <w:tcW w:w="1644" w:type="dxa"/>
          <w:vAlign w:val="bottom"/>
        </w:tcPr>
        <w:p w14:paraId="3364A31A" w14:textId="77777777" w:rsidR="004D07E3" w:rsidRPr="00B66F36" w:rsidRDefault="004D07E3" w:rsidP="00CB7FF8">
          <w:pPr>
            <w:pStyle w:val="Header"/>
            <w:jc w:val="right"/>
            <w:rPr>
              <w:rFonts w:asciiTheme="majorHAnsi" w:hAnsiTheme="majorHAnsi"/>
              <w:b/>
              <w:color w:val="005AA0" w:themeColor="accent1"/>
              <w:sz w:val="18"/>
            </w:rPr>
          </w:pPr>
          <w:r w:rsidRPr="00B66F36">
            <w:rPr>
              <w:rFonts w:asciiTheme="majorHAnsi" w:hAnsiTheme="majorHAnsi"/>
              <w:b/>
              <w:color w:val="005AA0" w:themeColor="accent1"/>
            </w:rPr>
            <w:t>System/Projekt/Uppdrag</w:t>
          </w:r>
        </w:p>
      </w:tc>
      <w:tc>
        <w:tcPr>
          <w:tcW w:w="1644" w:type="dxa"/>
          <w:vAlign w:val="bottom"/>
        </w:tcPr>
        <w:p w14:paraId="36D1DC0F" w14:textId="77777777" w:rsidR="004D07E3" w:rsidRPr="00B66F36" w:rsidRDefault="004D07E3" w:rsidP="00CB7FF8">
          <w:pPr>
            <w:pStyle w:val="Header"/>
            <w:jc w:val="right"/>
            <w:rPr>
              <w:rFonts w:asciiTheme="majorHAnsi" w:hAnsiTheme="majorHAnsi"/>
              <w:b/>
              <w:color w:val="005AA0" w:themeColor="accent1"/>
              <w:szCs w:val="14"/>
            </w:rPr>
          </w:pPr>
          <w:r w:rsidRPr="00B66F36">
            <w:rPr>
              <w:rFonts w:asciiTheme="majorHAnsi" w:hAnsiTheme="majorHAnsi"/>
              <w:b/>
              <w:color w:val="005AA0" w:themeColor="accent1"/>
              <w:szCs w:val="14"/>
            </w:rPr>
            <w:t>Informationsklass</w:t>
          </w:r>
        </w:p>
      </w:tc>
    </w:tr>
    <w:tr w:rsidR="004D07E3" w:rsidRPr="00E577D4" w14:paraId="41691955" w14:textId="77777777" w:rsidTr="005B4753">
      <w:trPr>
        <w:trHeight w:val="227"/>
      </w:trPr>
      <w:tc>
        <w:tcPr>
          <w:tcW w:w="4961" w:type="dxa"/>
          <w:vAlign w:val="center"/>
        </w:tcPr>
        <w:p w14:paraId="4CB50B75" w14:textId="77777777" w:rsidR="004D07E3" w:rsidRPr="00CB7FF8" w:rsidRDefault="004D07E3" w:rsidP="00CB7FF8">
          <w:pPr>
            <w:pStyle w:val="Header"/>
            <w:rPr>
              <w:szCs w:val="14"/>
            </w:rPr>
          </w:pPr>
          <w:r>
            <w:rPr>
              <w:szCs w:val="14"/>
            </w:rPr>
            <w:t>Författare (även faktaansvarig)</w:t>
          </w:r>
        </w:p>
      </w:tc>
      <w:sdt>
        <w:sdtPr>
          <w:alias w:val="System/Projekt/Uppdrag"/>
          <w:tag w:val="cntSystem/2col"/>
          <w:id w:val="-667014860"/>
        </w:sdtPr>
        <w:sdtEndPr/>
        <w:sdtContent>
          <w:tc>
            <w:tcPr>
              <w:tcW w:w="3061" w:type="dxa"/>
              <w:gridSpan w:val="2"/>
            </w:tcPr>
            <w:p w14:paraId="58856C0E" w14:textId="77777777" w:rsidR="004D07E3" w:rsidRPr="00EC0BBC" w:rsidRDefault="004D07E3" w:rsidP="00EC0BBC">
              <w:pPr>
                <w:pStyle w:val="Sidhuvudbl"/>
              </w:pPr>
              <w:r>
                <w:t xml:space="preserve"> </w:t>
              </w:r>
            </w:p>
          </w:tc>
        </w:sdtContent>
      </w:sdt>
      <w:sdt>
        <w:sdtPr>
          <w:alias w:val="Informationsklass"/>
          <w:tag w:val="cntInformationsklass/2col"/>
          <w:id w:val="415063522"/>
          <w:comboBox>
            <w:listItem w:displayText="Publik" w:value="Publik"/>
            <w:listItem w:displayText="Intern" w:value="Intern"/>
            <w:listItem w:displayText="Konfidentiell" w:value="Konfidentiell"/>
            <w:listItem w:displayText="Strikt konfidentiell" w:value="Strikt konfidentiell"/>
          </w:comboBox>
        </w:sdtPr>
        <w:sdtEndPr/>
        <w:sdtContent>
          <w:tc>
            <w:tcPr>
              <w:tcW w:w="1644" w:type="dxa"/>
            </w:tcPr>
            <w:p w14:paraId="118F4C26" w14:textId="77777777" w:rsidR="004D07E3" w:rsidRPr="00EC0BBC" w:rsidRDefault="004D07E3" w:rsidP="00EC0BBC">
              <w:pPr>
                <w:pStyle w:val="Sidhuvudbl"/>
              </w:pPr>
              <w:r>
                <w:t xml:space="preserve"> </w:t>
              </w:r>
            </w:p>
          </w:tc>
        </w:sdtContent>
      </w:sdt>
    </w:tr>
    <w:tr w:rsidR="004D07E3" w14:paraId="5439BD69" w14:textId="77777777" w:rsidTr="005B4753">
      <w:trPr>
        <w:trHeight w:val="198"/>
      </w:trPr>
      <w:sdt>
        <w:sdtPr>
          <w:rPr>
            <w:sz w:val="18"/>
            <w:szCs w:val="18"/>
          </w:rPr>
          <w:alias w:val="Författare"/>
          <w:tag w:val="cntFörfattare/standard=regNamn/2col"/>
          <w:id w:val="1877119223"/>
        </w:sdtPr>
        <w:sdtEndPr/>
        <w:sdtContent>
          <w:tc>
            <w:tcPr>
              <w:tcW w:w="4961" w:type="dxa"/>
              <w:vAlign w:val="bottom"/>
            </w:tcPr>
            <w:p w14:paraId="77FDAF50" w14:textId="3091DD66" w:rsidR="004D07E3" w:rsidRPr="00504D7B" w:rsidRDefault="00A14305" w:rsidP="00504D7B">
              <w:pPr>
                <w:pStyle w:val="Head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Rajanikanth Bollam</w:t>
              </w:r>
            </w:p>
          </w:tc>
        </w:sdtContent>
      </w:sdt>
      <w:tc>
        <w:tcPr>
          <w:tcW w:w="1417" w:type="dxa"/>
        </w:tcPr>
        <w:p w14:paraId="5A3B7D4F" w14:textId="77777777" w:rsidR="004D07E3" w:rsidRPr="00672724" w:rsidRDefault="004D07E3">
          <w:pPr>
            <w:pStyle w:val="Header"/>
            <w:rPr>
              <w:sz w:val="18"/>
            </w:rPr>
          </w:pPr>
        </w:p>
      </w:tc>
      <w:tc>
        <w:tcPr>
          <w:tcW w:w="1644" w:type="dxa"/>
        </w:tcPr>
        <w:p w14:paraId="3743133F" w14:textId="77777777" w:rsidR="004D07E3" w:rsidRPr="00672724" w:rsidRDefault="004D07E3" w:rsidP="00CB7FF8">
          <w:pPr>
            <w:pStyle w:val="Header"/>
            <w:jc w:val="right"/>
            <w:rPr>
              <w:szCs w:val="14"/>
            </w:rPr>
          </w:pPr>
        </w:p>
      </w:tc>
      <w:tc>
        <w:tcPr>
          <w:tcW w:w="1644" w:type="dxa"/>
        </w:tcPr>
        <w:p w14:paraId="23461FAC" w14:textId="77777777" w:rsidR="004D07E3" w:rsidRPr="00672724" w:rsidRDefault="004D07E3" w:rsidP="00CB7FF8">
          <w:pPr>
            <w:pStyle w:val="Header"/>
            <w:jc w:val="right"/>
            <w:rPr>
              <w:szCs w:val="14"/>
            </w:rPr>
          </w:pPr>
        </w:p>
      </w:tc>
    </w:tr>
    <w:tr w:rsidR="004D07E3" w14:paraId="5533DE00" w14:textId="77777777" w:rsidTr="005B4753">
      <w:trPr>
        <w:trHeight w:val="20"/>
      </w:trPr>
      <w:tc>
        <w:tcPr>
          <w:tcW w:w="4961" w:type="dxa"/>
        </w:tcPr>
        <w:p w14:paraId="46243A43" w14:textId="77777777" w:rsidR="004D07E3" w:rsidRPr="00CB7FF8" w:rsidRDefault="004D07E3" w:rsidP="00CB7FF8">
          <w:pPr>
            <w:pStyle w:val="Header"/>
            <w:rPr>
              <w:sz w:val="12"/>
              <w:szCs w:val="14"/>
            </w:rPr>
          </w:pPr>
        </w:p>
      </w:tc>
      <w:tc>
        <w:tcPr>
          <w:tcW w:w="1417" w:type="dxa"/>
        </w:tcPr>
        <w:p w14:paraId="76DC035D" w14:textId="77777777" w:rsidR="004D07E3" w:rsidRPr="00672724" w:rsidRDefault="004D07E3">
          <w:pPr>
            <w:pStyle w:val="Header"/>
            <w:rPr>
              <w:sz w:val="12"/>
            </w:rPr>
          </w:pPr>
        </w:p>
      </w:tc>
      <w:tc>
        <w:tcPr>
          <w:tcW w:w="1644" w:type="dxa"/>
        </w:tcPr>
        <w:p w14:paraId="7179FD9E" w14:textId="77777777" w:rsidR="004D07E3" w:rsidRPr="00672724" w:rsidRDefault="004D07E3" w:rsidP="00CB7FF8">
          <w:pPr>
            <w:pStyle w:val="Header"/>
            <w:jc w:val="right"/>
            <w:rPr>
              <w:sz w:val="12"/>
              <w:szCs w:val="14"/>
            </w:rPr>
          </w:pPr>
        </w:p>
      </w:tc>
      <w:tc>
        <w:tcPr>
          <w:tcW w:w="1644" w:type="dxa"/>
        </w:tcPr>
        <w:p w14:paraId="700399E5" w14:textId="77777777" w:rsidR="004D07E3" w:rsidRPr="00672724" w:rsidRDefault="004D07E3" w:rsidP="00CB7FF8">
          <w:pPr>
            <w:pStyle w:val="Header"/>
            <w:jc w:val="right"/>
            <w:rPr>
              <w:sz w:val="12"/>
              <w:szCs w:val="14"/>
            </w:rPr>
          </w:pPr>
        </w:p>
      </w:tc>
    </w:tr>
    <w:tr w:rsidR="004D07E3" w14:paraId="7323FE5A" w14:textId="77777777" w:rsidTr="005B4753">
      <w:trPr>
        <w:trHeight w:val="198"/>
      </w:trPr>
      <w:tc>
        <w:tcPr>
          <w:tcW w:w="4961" w:type="dxa"/>
          <w:vAlign w:val="bottom"/>
        </w:tcPr>
        <w:p w14:paraId="41D890EC" w14:textId="77777777" w:rsidR="004D07E3" w:rsidRPr="00CB7FF8" w:rsidRDefault="004D07E3" w:rsidP="00CB7FF8">
          <w:pPr>
            <w:pStyle w:val="Header"/>
            <w:rPr>
              <w:sz w:val="18"/>
              <w:szCs w:val="14"/>
            </w:rPr>
          </w:pPr>
          <w:r w:rsidRPr="00CB7FF8">
            <w:rPr>
              <w:szCs w:val="14"/>
            </w:rPr>
            <w:t>Enhet</w:t>
          </w:r>
        </w:p>
      </w:tc>
      <w:tc>
        <w:tcPr>
          <w:tcW w:w="1417" w:type="dxa"/>
        </w:tcPr>
        <w:p w14:paraId="2C3C8F4B" w14:textId="77777777" w:rsidR="004D07E3" w:rsidRPr="00672724" w:rsidRDefault="004D07E3">
          <w:pPr>
            <w:pStyle w:val="Header"/>
            <w:rPr>
              <w:sz w:val="18"/>
            </w:rPr>
          </w:pPr>
        </w:p>
      </w:tc>
      <w:tc>
        <w:tcPr>
          <w:tcW w:w="1644" w:type="dxa"/>
        </w:tcPr>
        <w:p w14:paraId="2A51F6C1" w14:textId="77777777" w:rsidR="004D07E3" w:rsidRPr="00672724" w:rsidRDefault="004D07E3" w:rsidP="00CB7FF8">
          <w:pPr>
            <w:pStyle w:val="Header"/>
            <w:jc w:val="right"/>
            <w:rPr>
              <w:szCs w:val="14"/>
            </w:rPr>
          </w:pPr>
        </w:p>
      </w:tc>
      <w:tc>
        <w:tcPr>
          <w:tcW w:w="1644" w:type="dxa"/>
        </w:tcPr>
        <w:p w14:paraId="25742108" w14:textId="77777777" w:rsidR="004D07E3" w:rsidRPr="00672724" w:rsidRDefault="004D07E3" w:rsidP="00CB7FF8">
          <w:pPr>
            <w:pStyle w:val="Header"/>
            <w:jc w:val="right"/>
            <w:rPr>
              <w:szCs w:val="14"/>
            </w:rPr>
          </w:pPr>
        </w:p>
      </w:tc>
    </w:tr>
    <w:tr w:rsidR="004D07E3" w14:paraId="15942575" w14:textId="77777777" w:rsidTr="005B4753">
      <w:trPr>
        <w:trHeight w:val="198"/>
      </w:trPr>
      <w:sdt>
        <w:sdtPr>
          <w:rPr>
            <w:sz w:val="18"/>
            <w:szCs w:val="18"/>
          </w:rPr>
          <w:alias w:val="Enhet"/>
          <w:tag w:val="cntEnhet/standard=regAvdelning/2col"/>
          <w:id w:val="-90160166"/>
        </w:sdtPr>
        <w:sdtEndPr/>
        <w:sdtContent>
          <w:tc>
            <w:tcPr>
              <w:tcW w:w="4961" w:type="dxa"/>
            </w:tcPr>
            <w:p w14:paraId="46E1C9B7" w14:textId="77777777" w:rsidR="004D07E3" w:rsidRPr="00504D7B" w:rsidRDefault="004D07E3" w:rsidP="00504D7B">
              <w:pPr>
                <w:pStyle w:val="Head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 xml:space="preserve"> </w:t>
              </w:r>
            </w:p>
          </w:tc>
        </w:sdtContent>
      </w:sdt>
      <w:tc>
        <w:tcPr>
          <w:tcW w:w="1417" w:type="dxa"/>
        </w:tcPr>
        <w:p w14:paraId="5F04579B" w14:textId="77777777" w:rsidR="004D07E3" w:rsidRPr="00672724" w:rsidRDefault="004D07E3">
          <w:pPr>
            <w:pStyle w:val="Header"/>
            <w:rPr>
              <w:sz w:val="18"/>
            </w:rPr>
          </w:pPr>
        </w:p>
      </w:tc>
      <w:tc>
        <w:tcPr>
          <w:tcW w:w="1644" w:type="dxa"/>
        </w:tcPr>
        <w:p w14:paraId="44A1C540" w14:textId="77777777" w:rsidR="004D07E3" w:rsidRPr="00672724" w:rsidRDefault="004D07E3" w:rsidP="00CB7FF8">
          <w:pPr>
            <w:pStyle w:val="Header"/>
            <w:jc w:val="right"/>
            <w:rPr>
              <w:szCs w:val="14"/>
            </w:rPr>
          </w:pPr>
        </w:p>
      </w:tc>
      <w:tc>
        <w:tcPr>
          <w:tcW w:w="1644" w:type="dxa"/>
        </w:tcPr>
        <w:p w14:paraId="0D191054" w14:textId="77777777" w:rsidR="004D07E3" w:rsidRPr="00672724" w:rsidRDefault="004D07E3" w:rsidP="00CB7FF8">
          <w:pPr>
            <w:pStyle w:val="Header"/>
            <w:jc w:val="right"/>
            <w:rPr>
              <w:szCs w:val="14"/>
            </w:rPr>
          </w:pPr>
        </w:p>
      </w:tc>
    </w:tr>
  </w:tbl>
  <w:p w14:paraId="6F6DC328" w14:textId="77777777" w:rsidR="004D07E3" w:rsidRDefault="004D07E3" w:rsidP="00672724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530227A"/>
    <w:multiLevelType w:val="multilevel"/>
    <w:tmpl w:val="191829D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B7E0623"/>
    <w:multiLevelType w:val="hybridMultilevel"/>
    <w:tmpl w:val="2690BC3E"/>
    <w:lvl w:ilvl="0" w:tplc="9A809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280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E896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E2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AA0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3029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840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6CE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4C0B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356A4"/>
    <w:multiLevelType w:val="hybridMultilevel"/>
    <w:tmpl w:val="1C16BF94"/>
    <w:lvl w:ilvl="0" w:tplc="B754AE66">
      <w:start w:val="2019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B30CA"/>
    <w:multiLevelType w:val="multilevel"/>
    <w:tmpl w:val="041D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3A67453"/>
    <w:multiLevelType w:val="multilevel"/>
    <w:tmpl w:val="26E696E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9"/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hideSpellingErrors/>
  <w:hideGrammaticalErrors/>
  <w:attachedTemplate r:id="rId1"/>
  <w:defaultTabStop w:val="1304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17"/>
    <w:rsid w:val="00005DCB"/>
    <w:rsid w:val="00007E96"/>
    <w:rsid w:val="00023CF5"/>
    <w:rsid w:val="000300A7"/>
    <w:rsid w:val="000304A9"/>
    <w:rsid w:val="00032B3A"/>
    <w:rsid w:val="00044647"/>
    <w:rsid w:val="00046230"/>
    <w:rsid w:val="00052350"/>
    <w:rsid w:val="00053E1C"/>
    <w:rsid w:val="000615DB"/>
    <w:rsid w:val="00086D0D"/>
    <w:rsid w:val="000A0C95"/>
    <w:rsid w:val="000A4DF2"/>
    <w:rsid w:val="000C1417"/>
    <w:rsid w:val="000C33DD"/>
    <w:rsid w:val="000F0FA1"/>
    <w:rsid w:val="000F24C9"/>
    <w:rsid w:val="000F3445"/>
    <w:rsid w:val="000F361F"/>
    <w:rsid w:val="000F3E4C"/>
    <w:rsid w:val="000F42D4"/>
    <w:rsid w:val="001029D0"/>
    <w:rsid w:val="00105FA8"/>
    <w:rsid w:val="00113524"/>
    <w:rsid w:val="00130082"/>
    <w:rsid w:val="00130B4C"/>
    <w:rsid w:val="001378E7"/>
    <w:rsid w:val="00147E52"/>
    <w:rsid w:val="0015139A"/>
    <w:rsid w:val="00151F27"/>
    <w:rsid w:val="001749FB"/>
    <w:rsid w:val="001775E7"/>
    <w:rsid w:val="00183EE8"/>
    <w:rsid w:val="001A3621"/>
    <w:rsid w:val="001B1834"/>
    <w:rsid w:val="001C1124"/>
    <w:rsid w:val="001C6D72"/>
    <w:rsid w:val="001C7D2E"/>
    <w:rsid w:val="001D2375"/>
    <w:rsid w:val="001D2D7F"/>
    <w:rsid w:val="001F41ED"/>
    <w:rsid w:val="001F4C8E"/>
    <w:rsid w:val="00204321"/>
    <w:rsid w:val="002346A2"/>
    <w:rsid w:val="00240437"/>
    <w:rsid w:val="002541F9"/>
    <w:rsid w:val="0029407B"/>
    <w:rsid w:val="00297479"/>
    <w:rsid w:val="002A181F"/>
    <w:rsid w:val="002A223C"/>
    <w:rsid w:val="002C5E95"/>
    <w:rsid w:val="002E14C6"/>
    <w:rsid w:val="002E74CA"/>
    <w:rsid w:val="002F7366"/>
    <w:rsid w:val="00302B13"/>
    <w:rsid w:val="00306B5D"/>
    <w:rsid w:val="003456DF"/>
    <w:rsid w:val="003473E5"/>
    <w:rsid w:val="00357E1B"/>
    <w:rsid w:val="00361BA2"/>
    <w:rsid w:val="00361E0F"/>
    <w:rsid w:val="00364F5C"/>
    <w:rsid w:val="003677CC"/>
    <w:rsid w:val="003A25CD"/>
    <w:rsid w:val="003A5AFE"/>
    <w:rsid w:val="003B2953"/>
    <w:rsid w:val="003B567F"/>
    <w:rsid w:val="003C1E54"/>
    <w:rsid w:val="003D3B16"/>
    <w:rsid w:val="003D5DDD"/>
    <w:rsid w:val="00442AE9"/>
    <w:rsid w:val="00447E60"/>
    <w:rsid w:val="00456EA6"/>
    <w:rsid w:val="00457E66"/>
    <w:rsid w:val="00466ABB"/>
    <w:rsid w:val="00466DC4"/>
    <w:rsid w:val="004751E6"/>
    <w:rsid w:val="00481060"/>
    <w:rsid w:val="004816AC"/>
    <w:rsid w:val="004A2011"/>
    <w:rsid w:val="004A49DF"/>
    <w:rsid w:val="004C0087"/>
    <w:rsid w:val="004C3C34"/>
    <w:rsid w:val="004C687F"/>
    <w:rsid w:val="004D07E3"/>
    <w:rsid w:val="004E14BB"/>
    <w:rsid w:val="004E77D5"/>
    <w:rsid w:val="004F4F87"/>
    <w:rsid w:val="004F54C1"/>
    <w:rsid w:val="00504D7B"/>
    <w:rsid w:val="005208D2"/>
    <w:rsid w:val="00531D22"/>
    <w:rsid w:val="005509DD"/>
    <w:rsid w:val="005802F8"/>
    <w:rsid w:val="0058440E"/>
    <w:rsid w:val="005860EB"/>
    <w:rsid w:val="005B4753"/>
    <w:rsid w:val="005B610E"/>
    <w:rsid w:val="005C77A9"/>
    <w:rsid w:val="005D0111"/>
    <w:rsid w:val="005D3BDD"/>
    <w:rsid w:val="005F29FB"/>
    <w:rsid w:val="00611219"/>
    <w:rsid w:val="0066707B"/>
    <w:rsid w:val="00672724"/>
    <w:rsid w:val="0067290D"/>
    <w:rsid w:val="00673AE3"/>
    <w:rsid w:val="006777D3"/>
    <w:rsid w:val="006A44D3"/>
    <w:rsid w:val="006B45FB"/>
    <w:rsid w:val="006D26BB"/>
    <w:rsid w:val="006D2CDE"/>
    <w:rsid w:val="006D40BE"/>
    <w:rsid w:val="006E4674"/>
    <w:rsid w:val="006E5D75"/>
    <w:rsid w:val="006F384B"/>
    <w:rsid w:val="007176D0"/>
    <w:rsid w:val="007176FC"/>
    <w:rsid w:val="00735857"/>
    <w:rsid w:val="00736219"/>
    <w:rsid w:val="00737556"/>
    <w:rsid w:val="00747659"/>
    <w:rsid w:val="0076139D"/>
    <w:rsid w:val="00785D07"/>
    <w:rsid w:val="00792D14"/>
    <w:rsid w:val="007A0B53"/>
    <w:rsid w:val="007A6181"/>
    <w:rsid w:val="007B60CB"/>
    <w:rsid w:val="007D2E1F"/>
    <w:rsid w:val="007D4164"/>
    <w:rsid w:val="008018DB"/>
    <w:rsid w:val="008052A5"/>
    <w:rsid w:val="00813EE6"/>
    <w:rsid w:val="00824D33"/>
    <w:rsid w:val="008366A4"/>
    <w:rsid w:val="00865772"/>
    <w:rsid w:val="00875CBE"/>
    <w:rsid w:val="008A20AA"/>
    <w:rsid w:val="008B373E"/>
    <w:rsid w:val="008B5387"/>
    <w:rsid w:val="008D2098"/>
    <w:rsid w:val="008D26DA"/>
    <w:rsid w:val="008D3C62"/>
    <w:rsid w:val="008E4A30"/>
    <w:rsid w:val="009178C4"/>
    <w:rsid w:val="00941AAF"/>
    <w:rsid w:val="00975DFB"/>
    <w:rsid w:val="00976057"/>
    <w:rsid w:val="0098269E"/>
    <w:rsid w:val="00992903"/>
    <w:rsid w:val="009A26A1"/>
    <w:rsid w:val="009B07D0"/>
    <w:rsid w:val="009E6EF9"/>
    <w:rsid w:val="009E7F82"/>
    <w:rsid w:val="009F7762"/>
    <w:rsid w:val="00A04264"/>
    <w:rsid w:val="00A124AA"/>
    <w:rsid w:val="00A14305"/>
    <w:rsid w:val="00A41284"/>
    <w:rsid w:val="00A425FB"/>
    <w:rsid w:val="00A42ABE"/>
    <w:rsid w:val="00A51CEF"/>
    <w:rsid w:val="00AD5832"/>
    <w:rsid w:val="00AF0016"/>
    <w:rsid w:val="00AF1F06"/>
    <w:rsid w:val="00B103E2"/>
    <w:rsid w:val="00B3351C"/>
    <w:rsid w:val="00B36AB1"/>
    <w:rsid w:val="00B434CA"/>
    <w:rsid w:val="00B569B0"/>
    <w:rsid w:val="00B6539F"/>
    <w:rsid w:val="00B66F36"/>
    <w:rsid w:val="00B7064B"/>
    <w:rsid w:val="00B71D7C"/>
    <w:rsid w:val="00B84249"/>
    <w:rsid w:val="00BB48AC"/>
    <w:rsid w:val="00BB61ED"/>
    <w:rsid w:val="00BC04F3"/>
    <w:rsid w:val="00BD58B9"/>
    <w:rsid w:val="00C01A61"/>
    <w:rsid w:val="00C079B5"/>
    <w:rsid w:val="00C30595"/>
    <w:rsid w:val="00C40B73"/>
    <w:rsid w:val="00C92B38"/>
    <w:rsid w:val="00C9471C"/>
    <w:rsid w:val="00CA3181"/>
    <w:rsid w:val="00CB0D1D"/>
    <w:rsid w:val="00CB2577"/>
    <w:rsid w:val="00CB5F90"/>
    <w:rsid w:val="00CB7FF8"/>
    <w:rsid w:val="00CC3F1B"/>
    <w:rsid w:val="00CC6BFE"/>
    <w:rsid w:val="00CE633E"/>
    <w:rsid w:val="00CF6263"/>
    <w:rsid w:val="00D070FF"/>
    <w:rsid w:val="00D32857"/>
    <w:rsid w:val="00D33DE4"/>
    <w:rsid w:val="00DA7CC8"/>
    <w:rsid w:val="00DB2866"/>
    <w:rsid w:val="00DC48C0"/>
    <w:rsid w:val="00DE51C7"/>
    <w:rsid w:val="00DF0444"/>
    <w:rsid w:val="00DF1784"/>
    <w:rsid w:val="00DF36CD"/>
    <w:rsid w:val="00E12E27"/>
    <w:rsid w:val="00E24B24"/>
    <w:rsid w:val="00E33025"/>
    <w:rsid w:val="00E47995"/>
    <w:rsid w:val="00E52B4D"/>
    <w:rsid w:val="00E577D4"/>
    <w:rsid w:val="00E57BFF"/>
    <w:rsid w:val="00E646D8"/>
    <w:rsid w:val="00E6753F"/>
    <w:rsid w:val="00E73317"/>
    <w:rsid w:val="00E9217A"/>
    <w:rsid w:val="00E93448"/>
    <w:rsid w:val="00E943C2"/>
    <w:rsid w:val="00EC049C"/>
    <w:rsid w:val="00EC0BBC"/>
    <w:rsid w:val="00ED3D0F"/>
    <w:rsid w:val="00ED6C6F"/>
    <w:rsid w:val="00F214C0"/>
    <w:rsid w:val="00F30866"/>
    <w:rsid w:val="00F3615D"/>
    <w:rsid w:val="00F537AC"/>
    <w:rsid w:val="00F63206"/>
    <w:rsid w:val="00F82756"/>
    <w:rsid w:val="00FA47E6"/>
    <w:rsid w:val="00FC4DE7"/>
    <w:rsid w:val="00FC700E"/>
    <w:rsid w:val="00FD2F8C"/>
    <w:rsid w:val="00FE6352"/>
    <w:rsid w:val="00FF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AE84A79"/>
  <w15:docId w15:val="{8E729586-1E8D-4B2B-A352-565C34DD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7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75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nhideWhenUsed="1"/>
    <w:lsdException w:name="Date" w:semiHidden="1" w:uiPriority="76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77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E1B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6F36"/>
    <w:pPr>
      <w:keepNext/>
      <w:keepLines/>
      <w:numPr>
        <w:numId w:val="14"/>
      </w:numPr>
      <w:spacing w:before="600"/>
      <w:outlineLvl w:val="0"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66F36"/>
    <w:pPr>
      <w:keepNext/>
      <w:keepLines/>
      <w:numPr>
        <w:ilvl w:val="1"/>
        <w:numId w:val="14"/>
      </w:numPr>
      <w:spacing w:before="120"/>
      <w:outlineLvl w:val="1"/>
    </w:pPr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B66F36"/>
    <w:pPr>
      <w:keepNext/>
      <w:keepLines/>
      <w:numPr>
        <w:ilvl w:val="2"/>
        <w:numId w:val="14"/>
      </w:numPr>
      <w:spacing w:before="120"/>
      <w:outlineLvl w:val="2"/>
    </w:pPr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E24B24"/>
    <w:pPr>
      <w:keepNext/>
      <w:keepLines/>
      <w:numPr>
        <w:ilvl w:val="3"/>
        <w:numId w:val="14"/>
      </w:numPr>
      <w:spacing w:before="120"/>
      <w:outlineLvl w:val="3"/>
    </w:pPr>
    <w:rPr>
      <w:rFonts w:eastAsiaTheme="majorEastAsia" w:cstheme="majorBidi"/>
      <w:iCs/>
      <w:color w:val="0066B3"/>
      <w:szCs w:val="24"/>
    </w:rPr>
  </w:style>
  <w:style w:type="paragraph" w:styleId="Heading5">
    <w:name w:val="heading 5"/>
    <w:basedOn w:val="Normal"/>
    <w:next w:val="Normal"/>
    <w:link w:val="Heading5Char"/>
    <w:uiPriority w:val="9"/>
    <w:rsid w:val="00E577D4"/>
    <w:pPr>
      <w:keepNext/>
      <w:keepLines/>
      <w:numPr>
        <w:ilvl w:val="4"/>
        <w:numId w:val="14"/>
      </w:numPr>
      <w:spacing w:before="120"/>
      <w:outlineLvl w:val="4"/>
    </w:pPr>
    <w:rPr>
      <w:rFonts w:eastAsiaTheme="majorEastAsia" w:cstheme="majorBidi"/>
      <w:bCs/>
      <w:color w:val="005AA0" w:themeColor="accent1"/>
    </w:rPr>
  </w:style>
  <w:style w:type="paragraph" w:styleId="Heading6">
    <w:name w:val="heading 6"/>
    <w:basedOn w:val="Normal"/>
    <w:next w:val="Normal"/>
    <w:link w:val="Heading6Char"/>
    <w:uiPriority w:val="9"/>
    <w:rsid w:val="00E577D4"/>
    <w:pPr>
      <w:keepNext/>
      <w:keepLines/>
      <w:numPr>
        <w:ilvl w:val="5"/>
        <w:numId w:val="14"/>
      </w:numPr>
      <w:spacing w:before="120"/>
      <w:outlineLvl w:val="5"/>
    </w:pPr>
    <w:rPr>
      <w:rFonts w:eastAsiaTheme="majorEastAsia" w:cstheme="majorBidi"/>
      <w:bCs/>
      <w:iCs/>
      <w:color w:val="005AA0" w:themeColor="accent1"/>
    </w:rPr>
  </w:style>
  <w:style w:type="paragraph" w:styleId="Heading7">
    <w:name w:val="heading 7"/>
    <w:basedOn w:val="Normal"/>
    <w:next w:val="Normal"/>
    <w:link w:val="Heading7Char"/>
    <w:uiPriority w:val="9"/>
    <w:rsid w:val="00E577D4"/>
    <w:pPr>
      <w:keepNext/>
      <w:keepLines/>
      <w:numPr>
        <w:ilvl w:val="6"/>
        <w:numId w:val="14"/>
      </w:numPr>
      <w:spacing w:before="120"/>
      <w:outlineLvl w:val="6"/>
    </w:pPr>
    <w:rPr>
      <w:iCs/>
      <w:color w:val="005AA0" w:themeColor="accent1"/>
    </w:rPr>
  </w:style>
  <w:style w:type="paragraph" w:styleId="Heading8">
    <w:name w:val="heading 8"/>
    <w:basedOn w:val="Normal"/>
    <w:next w:val="Normal"/>
    <w:link w:val="Heading8Char"/>
    <w:uiPriority w:val="9"/>
    <w:rsid w:val="00E577D4"/>
    <w:pPr>
      <w:keepNext/>
      <w:keepLines/>
      <w:numPr>
        <w:ilvl w:val="7"/>
        <w:numId w:val="14"/>
      </w:numPr>
      <w:spacing w:before="120"/>
      <w:outlineLvl w:val="7"/>
    </w:pPr>
    <w:rPr>
      <w:bCs/>
      <w:color w:val="005AA0" w:themeColor="accent1"/>
    </w:rPr>
  </w:style>
  <w:style w:type="paragraph" w:styleId="Heading9">
    <w:name w:val="heading 9"/>
    <w:basedOn w:val="Normal"/>
    <w:next w:val="Normal"/>
    <w:link w:val="Heading9Char"/>
    <w:uiPriority w:val="9"/>
    <w:rsid w:val="00E577D4"/>
    <w:pPr>
      <w:keepNext/>
      <w:keepLines/>
      <w:numPr>
        <w:ilvl w:val="8"/>
        <w:numId w:val="14"/>
      </w:numPr>
      <w:spacing w:before="120"/>
      <w:outlineLvl w:val="8"/>
    </w:pPr>
    <w:rPr>
      <w:iCs/>
      <w:color w:val="005AA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F36"/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66F36"/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66F36"/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24B24"/>
    <w:rPr>
      <w:rFonts w:eastAsiaTheme="majorEastAsia" w:cstheme="majorBidi"/>
      <w:iCs/>
      <w:color w:val="0066B3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77D4"/>
    <w:rPr>
      <w:rFonts w:eastAsiaTheme="majorEastAsia" w:cstheme="majorBidi"/>
      <w:bCs/>
      <w:color w:val="005AA0" w:themeColor="accen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9471C"/>
    <w:rPr>
      <w:rFonts w:eastAsiaTheme="majorEastAsia" w:cstheme="majorBidi"/>
      <w:bCs/>
      <w:iCs/>
      <w:color w:val="005AA0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C9471C"/>
    <w:rPr>
      <w:iCs/>
      <w:color w:val="005AA0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C9471C"/>
    <w:rPr>
      <w:bCs/>
      <w:color w:val="005AA0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9471C"/>
    <w:rPr>
      <w:iCs/>
      <w:color w:val="005AA0" w:themeColor="accent1"/>
      <w:sz w:val="20"/>
    </w:rPr>
  </w:style>
  <w:style w:type="paragraph" w:styleId="Caption">
    <w:name w:val="caption"/>
    <w:basedOn w:val="Normal"/>
    <w:next w:val="Normal"/>
    <w:uiPriority w:val="76"/>
    <w:rsid w:val="00C92B38"/>
    <w:rPr>
      <w:b/>
      <w:bCs/>
      <w:sz w:val="16"/>
      <w:szCs w:val="18"/>
    </w:rPr>
  </w:style>
  <w:style w:type="paragraph" w:styleId="Title">
    <w:name w:val="Title"/>
    <w:basedOn w:val="Normal"/>
    <w:next w:val="Normal"/>
    <w:link w:val="TitleChar"/>
    <w:uiPriority w:val="8"/>
    <w:qFormat/>
    <w:rsid w:val="00B66F36"/>
    <w:pPr>
      <w:spacing w:after="80"/>
      <w:contextualSpacing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8"/>
    <w:rsid w:val="00B66F36"/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C92B38"/>
    <w:pPr>
      <w:numPr>
        <w:ilvl w:val="1"/>
      </w:numPr>
      <w:spacing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9471C"/>
    <w:rPr>
      <w:rFonts w:eastAsiaTheme="majorEastAsia" w:cstheme="majorBidi"/>
      <w:sz w:val="24"/>
      <w:szCs w:val="24"/>
    </w:rPr>
  </w:style>
  <w:style w:type="character" w:styleId="Strong">
    <w:name w:val="Strong"/>
    <w:basedOn w:val="DefaultParagraphFont"/>
    <w:uiPriority w:val="22"/>
    <w:semiHidden/>
    <w:rsid w:val="005F29FB"/>
    <w:rPr>
      <w:b/>
      <w:bCs/>
      <w:color w:val="auto"/>
    </w:rPr>
  </w:style>
  <w:style w:type="character" w:styleId="Emphasis">
    <w:name w:val="Emphasis"/>
    <w:basedOn w:val="DefaultParagraphFont"/>
    <w:uiPriority w:val="20"/>
    <w:semiHidden/>
    <w:rsid w:val="005F29FB"/>
    <w:rPr>
      <w:i/>
      <w:iCs/>
      <w:color w:val="auto"/>
    </w:rPr>
  </w:style>
  <w:style w:type="paragraph" w:styleId="NoSpacing">
    <w:name w:val="No Spacing"/>
    <w:uiPriority w:val="1"/>
    <w:qFormat/>
    <w:rsid w:val="005F29F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semiHidden/>
    <w:rsid w:val="005F29FB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rsid w:val="005F29F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5F29FB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5F29FB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semiHidden/>
    <w:rsid w:val="005F29FB"/>
    <w:rPr>
      <w:b/>
      <w:bCs/>
      <w:smallCaps/>
      <w:color w:val="auto"/>
    </w:rPr>
  </w:style>
  <w:style w:type="paragraph" w:styleId="TOCHeading">
    <w:name w:val="TOC Heading"/>
    <w:basedOn w:val="Normal"/>
    <w:next w:val="Normal"/>
    <w:uiPriority w:val="74"/>
    <w:rsid w:val="00B66F36"/>
    <w:pPr>
      <w:spacing w:before="440" w:after="60"/>
    </w:pPr>
    <w:rPr>
      <w:rFonts w:asciiTheme="majorHAnsi" w:hAnsiTheme="majorHAnsi"/>
      <w:b/>
      <w:color w:val="005AA0" w:themeColor="accent1"/>
      <w:sz w:val="32"/>
    </w:rPr>
  </w:style>
  <w:style w:type="paragraph" w:styleId="TOC1">
    <w:name w:val="toc 1"/>
    <w:basedOn w:val="Normal"/>
    <w:next w:val="Normal"/>
    <w:uiPriority w:val="39"/>
    <w:rsid w:val="00086D0D"/>
    <w:pPr>
      <w:tabs>
        <w:tab w:val="right" w:leader="dot" w:pos="7643"/>
      </w:tabs>
      <w:spacing w:after="80"/>
      <w:ind w:left="567" w:hanging="567"/>
    </w:pPr>
    <w:rPr>
      <w:rFonts w:asciiTheme="majorHAnsi" w:hAnsiTheme="majorHAnsi"/>
      <w:noProof/>
    </w:rPr>
  </w:style>
  <w:style w:type="paragraph" w:styleId="TOC2">
    <w:name w:val="toc 2"/>
    <w:basedOn w:val="Normal"/>
    <w:next w:val="Normal"/>
    <w:uiPriority w:val="39"/>
    <w:rsid w:val="00086D0D"/>
    <w:pPr>
      <w:tabs>
        <w:tab w:val="right" w:leader="dot" w:pos="7643"/>
      </w:tabs>
      <w:spacing w:after="100"/>
      <w:ind w:left="1134" w:hanging="567"/>
    </w:pPr>
    <w:rPr>
      <w:noProof/>
    </w:rPr>
  </w:style>
  <w:style w:type="paragraph" w:styleId="TOC3">
    <w:name w:val="toc 3"/>
    <w:basedOn w:val="Normal"/>
    <w:next w:val="Normal"/>
    <w:uiPriority w:val="39"/>
    <w:rsid w:val="00086D0D"/>
    <w:pPr>
      <w:tabs>
        <w:tab w:val="right" w:leader="dot" w:pos="7643"/>
      </w:tabs>
      <w:spacing w:after="100"/>
      <w:ind w:left="1701" w:hanging="567"/>
    </w:pPr>
    <w:rPr>
      <w:noProof/>
    </w:rPr>
  </w:style>
  <w:style w:type="paragraph" w:styleId="TOC4">
    <w:name w:val="toc 4"/>
    <w:basedOn w:val="Normal"/>
    <w:next w:val="Normal"/>
    <w:uiPriority w:val="39"/>
    <w:rsid w:val="00086D0D"/>
    <w:pPr>
      <w:tabs>
        <w:tab w:val="right" w:leader="dot" w:pos="7643"/>
      </w:tabs>
      <w:spacing w:after="100"/>
      <w:ind w:left="2410" w:hanging="709"/>
    </w:pPr>
    <w:rPr>
      <w:noProof/>
    </w:rPr>
  </w:style>
  <w:style w:type="paragraph" w:styleId="TOC5">
    <w:name w:val="toc 5"/>
    <w:basedOn w:val="Normal"/>
    <w:next w:val="Normal"/>
    <w:uiPriority w:val="75"/>
    <w:rsid w:val="00C92B38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C92B38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C92B38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C92B38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C92B38"/>
    <w:pPr>
      <w:spacing w:after="100"/>
      <w:ind w:left="1760"/>
    </w:pPr>
  </w:style>
  <w:style w:type="paragraph" w:styleId="Header">
    <w:name w:val="header"/>
    <w:basedOn w:val="Normal"/>
    <w:link w:val="HeaderChar"/>
    <w:uiPriority w:val="76"/>
    <w:rsid w:val="004F4F87"/>
    <w:pPr>
      <w:tabs>
        <w:tab w:val="center" w:pos="4536"/>
        <w:tab w:val="right" w:pos="9072"/>
      </w:tabs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76"/>
    <w:rsid w:val="00A04264"/>
    <w:rPr>
      <w:sz w:val="14"/>
    </w:rPr>
  </w:style>
  <w:style w:type="paragraph" w:styleId="Footer">
    <w:name w:val="footer"/>
    <w:basedOn w:val="Normal"/>
    <w:link w:val="FooterChar"/>
    <w:uiPriority w:val="76"/>
    <w:rsid w:val="00A04264"/>
    <w:pPr>
      <w:tabs>
        <w:tab w:val="center" w:pos="4536"/>
        <w:tab w:val="right" w:pos="9072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76"/>
    <w:rsid w:val="00A04264"/>
    <w:rPr>
      <w:sz w:val="14"/>
    </w:rPr>
  </w:style>
  <w:style w:type="paragraph" w:styleId="ListBullet">
    <w:name w:val="List Bullet"/>
    <w:basedOn w:val="Normal"/>
    <w:uiPriority w:val="73"/>
    <w:qFormat/>
    <w:rsid w:val="00DF0444"/>
    <w:pPr>
      <w:numPr>
        <w:numId w:val="6"/>
      </w:numPr>
      <w:contextualSpacing/>
    </w:pPr>
  </w:style>
  <w:style w:type="paragraph" w:styleId="ListNumber">
    <w:name w:val="List Number"/>
    <w:basedOn w:val="Normal"/>
    <w:uiPriority w:val="73"/>
    <w:qFormat/>
    <w:rsid w:val="009E6EF9"/>
    <w:pPr>
      <w:numPr>
        <w:numId w:val="1"/>
      </w:numPr>
      <w:contextualSpacing/>
    </w:pPr>
  </w:style>
  <w:style w:type="paragraph" w:styleId="FootnoteText">
    <w:name w:val="footnote text"/>
    <w:basedOn w:val="Normal"/>
    <w:link w:val="FootnoteTextChar"/>
    <w:uiPriority w:val="76"/>
    <w:rsid w:val="00C92B38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76"/>
    <w:rsid w:val="00A04264"/>
    <w:rPr>
      <w:sz w:val="18"/>
      <w:szCs w:val="20"/>
    </w:rPr>
  </w:style>
  <w:style w:type="character" w:styleId="FootnoteReference">
    <w:name w:val="footnote reference"/>
    <w:basedOn w:val="DefaultParagraphFont"/>
    <w:uiPriority w:val="76"/>
    <w:rsid w:val="00AD5832"/>
    <w:rPr>
      <w:vertAlign w:val="superscript"/>
    </w:rPr>
  </w:style>
  <w:style w:type="table" w:styleId="TableGrid">
    <w:name w:val="Table Grid"/>
    <w:basedOn w:val="TableNorma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6057"/>
    <w:rPr>
      <w:color w:val="005AA0" w:themeColor="hyperlink"/>
      <w:u w:val="single"/>
    </w:rPr>
  </w:style>
  <w:style w:type="paragraph" w:styleId="ListParagraph">
    <w:name w:val="List Paragraph"/>
    <w:basedOn w:val="Normal"/>
    <w:uiPriority w:val="34"/>
    <w:semiHidden/>
    <w:rsid w:val="00481060"/>
    <w:pPr>
      <w:ind w:left="720"/>
      <w:contextualSpacing/>
    </w:pPr>
  </w:style>
  <w:style w:type="paragraph" w:styleId="ListNumber2">
    <w:name w:val="List Number 2"/>
    <w:basedOn w:val="Normal"/>
    <w:uiPriority w:val="73"/>
    <w:rsid w:val="009E7F82"/>
    <w:pPr>
      <w:numPr>
        <w:ilvl w:val="1"/>
        <w:numId w:val="1"/>
      </w:numPr>
      <w:contextualSpacing/>
    </w:pPr>
  </w:style>
  <w:style w:type="paragraph" w:styleId="ListNumber3">
    <w:name w:val="List Number 3"/>
    <w:basedOn w:val="Normal"/>
    <w:uiPriority w:val="73"/>
    <w:rsid w:val="009E7F82"/>
    <w:pPr>
      <w:numPr>
        <w:ilvl w:val="2"/>
        <w:numId w:val="1"/>
      </w:numPr>
      <w:contextualSpacing/>
    </w:pPr>
  </w:style>
  <w:style w:type="paragraph" w:styleId="ListNumber4">
    <w:name w:val="List Number 4"/>
    <w:basedOn w:val="Normal"/>
    <w:uiPriority w:val="73"/>
    <w:rsid w:val="009E7F82"/>
    <w:pPr>
      <w:numPr>
        <w:ilvl w:val="3"/>
        <w:numId w:val="1"/>
      </w:numPr>
      <w:contextualSpacing/>
    </w:pPr>
  </w:style>
  <w:style w:type="paragraph" w:styleId="ListNumber5">
    <w:name w:val="List Number 5"/>
    <w:basedOn w:val="Normal"/>
    <w:uiPriority w:val="73"/>
    <w:rsid w:val="009E7F82"/>
    <w:pPr>
      <w:numPr>
        <w:ilvl w:val="4"/>
        <w:numId w:val="1"/>
      </w:numPr>
      <w:contextualSpacing/>
    </w:pPr>
  </w:style>
  <w:style w:type="paragraph" w:styleId="ListBullet2">
    <w:name w:val="List Bullet 2"/>
    <w:basedOn w:val="Normal"/>
    <w:uiPriority w:val="73"/>
    <w:rsid w:val="009E7F82"/>
    <w:pPr>
      <w:numPr>
        <w:ilvl w:val="1"/>
        <w:numId w:val="6"/>
      </w:numPr>
      <w:contextualSpacing/>
    </w:pPr>
  </w:style>
  <w:style w:type="paragraph" w:styleId="ListBullet3">
    <w:name w:val="List Bullet 3"/>
    <w:basedOn w:val="Normal"/>
    <w:uiPriority w:val="73"/>
    <w:rsid w:val="009E7F82"/>
    <w:pPr>
      <w:numPr>
        <w:ilvl w:val="2"/>
        <w:numId w:val="6"/>
      </w:numPr>
      <w:contextualSpacing/>
    </w:pPr>
  </w:style>
  <w:style w:type="paragraph" w:styleId="ListBullet4">
    <w:name w:val="List Bullet 4"/>
    <w:basedOn w:val="Normal"/>
    <w:uiPriority w:val="73"/>
    <w:rsid w:val="009E7F82"/>
    <w:pPr>
      <w:numPr>
        <w:ilvl w:val="3"/>
        <w:numId w:val="6"/>
      </w:numPr>
      <w:contextualSpacing/>
    </w:pPr>
  </w:style>
  <w:style w:type="paragraph" w:styleId="ListBullet5">
    <w:name w:val="List Bullet 5"/>
    <w:basedOn w:val="Normal"/>
    <w:uiPriority w:val="73"/>
    <w:rsid w:val="009E7F82"/>
    <w:pPr>
      <w:numPr>
        <w:ilvl w:val="4"/>
        <w:numId w:val="6"/>
      </w:numPr>
      <w:contextualSpacing/>
    </w:pPr>
  </w:style>
  <w:style w:type="table" w:customStyle="1" w:styleId="Listtabell4dekorfrg11">
    <w:name w:val="Listtabell 4 – dekorfärg 11"/>
    <w:basedOn w:val="TableNormal"/>
    <w:uiPriority w:val="49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table" w:customStyle="1" w:styleId="Listtabell3dekorfrg11">
    <w:name w:val="Listtabell 3 – dekorfärg 11"/>
    <w:basedOn w:val="TableNormal"/>
    <w:uiPriority w:val="48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112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219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rsid w:val="00442AE9"/>
    <w:rPr>
      <w:color w:val="808080"/>
    </w:rPr>
  </w:style>
  <w:style w:type="paragraph" w:customStyle="1" w:styleId="Sidhuvudbl">
    <w:name w:val="Sidhuvud blå"/>
    <w:basedOn w:val="Header"/>
    <w:next w:val="Normal"/>
    <w:uiPriority w:val="76"/>
    <w:semiHidden/>
    <w:rsid w:val="00EC0BBC"/>
    <w:pPr>
      <w:jc w:val="right"/>
    </w:pPr>
    <w:rPr>
      <w:color w:val="005AA0" w:themeColor="accent1"/>
      <w:szCs w:val="14"/>
    </w:rPr>
  </w:style>
  <w:style w:type="character" w:styleId="UnresolvedMention">
    <w:name w:val="Unresolved Mention"/>
    <w:basedOn w:val="DefaultParagraphFont"/>
    <w:uiPriority w:val="99"/>
    <w:semiHidden/>
    <w:unhideWhenUsed/>
    <w:rsid w:val="009178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77"/>
    <w:semiHidden/>
    <w:unhideWhenUsed/>
    <w:rsid w:val="009B07D0"/>
    <w:rPr>
      <w:color w:val="77817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4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6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9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2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9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tfs.lfnet.se/tfs/Ettsak/EttSak/_git/ettsak-db-automation" TargetMode="External"/><Relationship Id="rId18" Type="http://schemas.openxmlformats.org/officeDocument/2006/relationships/image" Target="media/image6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23" Type="http://schemas.openxmlformats.org/officeDocument/2006/relationships/header" Target="header1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940rd\AppData\Roaming\Microsoft\Mallar\07%20Rap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A2916FF2DC7481FB08A8A7A31AE39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9F8E40-AF28-44D1-BCAF-08FC5B77BE5E}"/>
      </w:docPartPr>
      <w:docPartBody>
        <w:p w:rsidR="0045159E" w:rsidRDefault="008729B4">
          <w:pPr>
            <w:pStyle w:val="AA2916FF2DC7481FB08A8A7A31AE390C"/>
          </w:pPr>
          <w:r>
            <w:rPr>
              <w:rStyle w:val="PlaceholderText"/>
            </w:rPr>
            <w:t>Klicka här för att ange rubrik</w:t>
          </w:r>
          <w:r w:rsidRPr="00526CCC">
            <w:rPr>
              <w:rStyle w:val="PlaceholderText"/>
            </w:rPr>
            <w:t>.</w:t>
          </w:r>
        </w:p>
      </w:docPartBody>
    </w:docPart>
    <w:docPart>
      <w:docPartPr>
        <w:name w:val="7B842C04459D4DEB97FD7DE0BCD77E1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9E2F29B-C70E-47E6-95EE-047E480449FE}"/>
      </w:docPartPr>
      <w:docPartBody>
        <w:p w:rsidR="0045159E" w:rsidRDefault="008729B4">
          <w:pPr>
            <w:pStyle w:val="7B842C04459D4DEB97FD7DE0BCD77E1A"/>
          </w:pPr>
          <w:r>
            <w:rPr>
              <w:rStyle w:val="PlaceholderText"/>
            </w:rPr>
            <w:t>Ange datum</w:t>
          </w:r>
        </w:p>
      </w:docPartBody>
    </w:docPart>
    <w:docPart>
      <w:docPartPr>
        <w:name w:val="7D3C1432971D4BE2B5AA65D242A421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1B42C5C-9E35-419C-8835-F926F5453991}"/>
      </w:docPartPr>
      <w:docPartBody>
        <w:p w:rsidR="0045159E" w:rsidRDefault="008729B4">
          <w:pPr>
            <w:pStyle w:val="7D3C1432971D4BE2B5AA65D242A421A3"/>
          </w:pPr>
          <w:r>
            <w:rPr>
              <w:rStyle w:val="PlaceholderText"/>
            </w:rPr>
            <w:t>Ange version</w:t>
          </w:r>
        </w:p>
      </w:docPartBody>
    </w:docPart>
    <w:docPart>
      <w:docPartPr>
        <w:name w:val="5CC015EE51F143288AD15499E3406EF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F426571-7353-4083-998B-918B72D3B06A}"/>
      </w:docPartPr>
      <w:docPartBody>
        <w:p w:rsidR="0045159E" w:rsidRDefault="008729B4">
          <w:pPr>
            <w:pStyle w:val="5CC015EE51F143288AD15499E3406EF1"/>
          </w:pPr>
          <w:r>
            <w:rPr>
              <w:rStyle w:val="PlaceholderText"/>
            </w:rPr>
            <w:t>Ange beskrivning</w:t>
          </w:r>
        </w:p>
      </w:docPartBody>
    </w:docPart>
    <w:docPart>
      <w:docPartPr>
        <w:name w:val="E86EADE2FA8B49F7AA1D33EB240F06E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29579F-55B5-4908-9268-35FE59BC5597}"/>
      </w:docPartPr>
      <w:docPartBody>
        <w:p w:rsidR="0045159E" w:rsidRDefault="008729B4">
          <w:pPr>
            <w:pStyle w:val="E86EADE2FA8B49F7AA1D33EB240F06E5"/>
          </w:pPr>
          <w:r>
            <w:rPr>
              <w:rStyle w:val="PlaceholderText"/>
            </w:rPr>
            <w:t>A</w:t>
          </w:r>
          <w:r w:rsidRPr="00526CCC">
            <w:rPr>
              <w:rStyle w:val="PlaceholderText"/>
            </w:rPr>
            <w:t xml:space="preserve">nge </w:t>
          </w:r>
          <w:r>
            <w:rPr>
              <w:rStyle w:val="PlaceholderText"/>
            </w:rPr>
            <w:t>förnamn och efternamn</w:t>
          </w:r>
          <w:r w:rsidRPr="00526CCC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tro Cond">
    <w:altName w:val="Arial"/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29B4"/>
    <w:rsid w:val="0045159E"/>
    <w:rsid w:val="00835976"/>
    <w:rsid w:val="008729B4"/>
    <w:rsid w:val="00896C65"/>
    <w:rsid w:val="00BD0025"/>
    <w:rsid w:val="00FF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Pr>
      <w:color w:val="808080"/>
    </w:rPr>
  </w:style>
  <w:style w:type="paragraph" w:customStyle="1" w:styleId="AA2916FF2DC7481FB08A8A7A31AE390C">
    <w:name w:val="AA2916FF2DC7481FB08A8A7A31AE390C"/>
  </w:style>
  <w:style w:type="paragraph" w:customStyle="1" w:styleId="7B842C04459D4DEB97FD7DE0BCD77E1A">
    <w:name w:val="7B842C04459D4DEB97FD7DE0BCD77E1A"/>
  </w:style>
  <w:style w:type="paragraph" w:customStyle="1" w:styleId="7D3C1432971D4BE2B5AA65D242A421A3">
    <w:name w:val="7D3C1432971D4BE2B5AA65D242A421A3"/>
  </w:style>
  <w:style w:type="paragraph" w:customStyle="1" w:styleId="5CC015EE51F143288AD15499E3406EF1">
    <w:name w:val="5CC015EE51F143288AD15499E3406EF1"/>
  </w:style>
  <w:style w:type="paragraph" w:customStyle="1" w:styleId="E86EADE2FA8B49F7AA1D33EB240F06E5">
    <w:name w:val="E86EADE2FA8B49F7AA1D33EB240F06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änsförsäkringar">
      <a:dk1>
        <a:srgbClr val="000000"/>
      </a:dk1>
      <a:lt1>
        <a:srgbClr val="FFFFFF"/>
      </a:lt1>
      <a:dk2>
        <a:srgbClr val="00427A"/>
      </a:dk2>
      <a:lt2>
        <a:srgbClr val="DCDDDE"/>
      </a:lt2>
      <a:accent1>
        <a:srgbClr val="005AA0"/>
      </a:accent1>
      <a:accent2>
        <a:srgbClr val="E30613"/>
      </a:accent2>
      <a:accent3>
        <a:srgbClr val="4495D1"/>
      </a:accent3>
      <a:accent4>
        <a:srgbClr val="76BBE7"/>
      </a:accent4>
      <a:accent5>
        <a:srgbClr val="BADAF3"/>
      </a:accent5>
      <a:accent6>
        <a:srgbClr val="F15C5B"/>
      </a:accent6>
      <a:hlink>
        <a:srgbClr val="005AA0"/>
      </a:hlink>
      <a:folHlink>
        <a:srgbClr val="77817B"/>
      </a:folHlink>
    </a:clrScheme>
    <a:fontScheme name="LF_word">
      <a:majorFont>
        <a:latin typeface="Intro Cond"/>
        <a:ea typeface=""/>
        <a:cs typeface=""/>
      </a:majorFont>
      <a:minorFont>
        <a:latin typeface="Intro C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259913-DD1A-400F-AC9F-B7CA765646DB}">
  <ds:schemaRefs>
    <ds:schemaRef ds:uri="http://schemas.microsoft.com/sharepoint/v3"/>
    <ds:schemaRef ds:uri="http://schemas.microsoft.com/office/2006/documentManagement/types"/>
    <ds:schemaRef ds:uri="130dd353-cb67-4292-b92f-89bfa799336f"/>
    <ds:schemaRef ds:uri="http://schemas.microsoft.com/office/2006/metadata/properties"/>
    <ds:schemaRef ds:uri="http://purl.org/dc/dcmitype/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DFFC5369-3A33-45B0-A298-C648122B09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D71FFA-43B3-4F8F-918C-9C5D54D51F0C}"/>
</file>

<file path=customXml/itemProps4.xml><?xml version="1.0" encoding="utf-8"?>
<ds:datastoreItem xmlns:ds="http://schemas.openxmlformats.org/officeDocument/2006/customXml" ds:itemID="{D11F11D9-EA86-4C9D-A0B2-64438A122E3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217FC4A-7522-498A-AF4C-7F2941D0E7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dd353-cb67-4292-b92f-89bfa7993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07 Rapport.dotx</Template>
  <TotalTime>46</TotalTime>
  <Pages>12</Pages>
  <Words>954</Words>
  <Characters>5062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Länsförsäkringar</Company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Nord Rolf Konsult</dc:creator>
  <cp:lastModifiedBy>Rajanikanth Bollam</cp:lastModifiedBy>
  <cp:revision>17</cp:revision>
  <cp:lastPrinted>2016-07-05T12:32:00Z</cp:lastPrinted>
  <dcterms:created xsi:type="dcterms:W3CDTF">2022-11-09T11:13:00Z</dcterms:created>
  <dcterms:modified xsi:type="dcterms:W3CDTF">2022-11-14T11:16:00Z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0x010100F571930FED329440B76EE5069614FA5F</vt:lpwstr>
  </property>
  <property fmtid="{D5CDD505-2E9C-101B-9397-08002B2CF9AE}" pid="3" name="MSIP_Label_4e0029e2-197c-4e5b-ad9c-d6d8a41011dc_Enabled">
    <vt:lpwstr>true</vt:lpwstr>
  </property>
  <property fmtid="{D5CDD505-2E9C-101B-9397-08002B2CF9AE}" pid="4" name="MSIP_Label_4e0029e2-197c-4e5b-ad9c-d6d8a41011dc_SetDate">
    <vt:lpwstr>2022-11-14T11:16:06Z</vt:lpwstr>
  </property>
  <property fmtid="{D5CDD505-2E9C-101B-9397-08002B2CF9AE}" pid="5" name="MSIP_Label_4e0029e2-197c-4e5b-ad9c-d6d8a41011dc_Method">
    <vt:lpwstr>Privileged</vt:lpwstr>
  </property>
  <property fmtid="{D5CDD505-2E9C-101B-9397-08002B2CF9AE}" pid="6" name="MSIP_Label_4e0029e2-197c-4e5b-ad9c-d6d8a41011dc_Name">
    <vt:lpwstr>Intern</vt:lpwstr>
  </property>
  <property fmtid="{D5CDD505-2E9C-101B-9397-08002B2CF9AE}" pid="7" name="MSIP_Label_4e0029e2-197c-4e5b-ad9c-d6d8a41011dc_SiteId">
    <vt:lpwstr>1e4e7cc6-7b26-46be-915e-cd1c8633e92f</vt:lpwstr>
  </property>
  <property fmtid="{D5CDD505-2E9C-101B-9397-08002B2CF9AE}" pid="8" name="MSIP_Label_4e0029e2-197c-4e5b-ad9c-d6d8a41011dc_ActionId">
    <vt:lpwstr>ca669e63-f114-4b10-bd67-00adc7358870</vt:lpwstr>
  </property>
  <property fmtid="{D5CDD505-2E9C-101B-9397-08002B2CF9AE}" pid="9" name="MSIP_Label_4e0029e2-197c-4e5b-ad9c-d6d8a41011dc_ContentBits">
    <vt:lpwstr>2</vt:lpwstr>
  </property>
  <property fmtid="{D5CDD505-2E9C-101B-9397-08002B2CF9AE}" pid="10" name="MediaServiceImageTags">
    <vt:lpwstr/>
  </property>
</Properties>
</file>